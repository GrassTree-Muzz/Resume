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65B4" w14:textId="77777777" w:rsidR="00B83FE8" w:rsidRPr="001E2BAB" w:rsidRDefault="00C70E81" w:rsidP="00B83FE8">
      <w:r>
        <w:rPr>
          <w:noProof/>
        </w:rPr>
        <w:drawing>
          <wp:inline distT="0" distB="0" distL="0" distR="0" wp14:anchorId="565B93AF" wp14:editId="123D7C37">
            <wp:extent cx="914400" cy="914400"/>
            <wp:effectExtent l="0" t="0" r="0" b="0"/>
            <wp:docPr id="9001" name="Profile photo" descr="Portrait of Murray Lewin"/>
            <wp:cNvGraphicFramePr/>
            <a:graphic xmlns:a="http://schemas.openxmlformats.org/drawingml/2006/main">
              <a:graphicData uri="http://schemas.openxmlformats.org/drawingml/2006/picture">
                <pic:pic xmlns:pic="http://schemas.openxmlformats.org/drawingml/2006/picture">
                  <pic:nvPicPr>
                    <pic:cNvPr id="0" name="profile-photo.jpg"/>
                    <pic:cNvPicPr/>
                  </pic:nvPicPr>
                  <pic:blipFill>
                    <a:blip r:embed="rId9"/>
                    <a:stretch>
                      <a:fillRect/>
                    </a:stretch>
                  </pic:blipFill>
                  <pic:spPr>
                    <a:xfrm>
                      <a:off x="0" y="0"/>
                      <a:ext cx="914400" cy="914400"/>
                    </a:xfrm>
                    <a:prstGeom prst="rect">
                      <a:avLst/>
                    </a:prstGeom>
                  </pic:spPr>
                </pic:pic>
              </a:graphicData>
            </a:graphic>
          </wp:inline>
        </w:drawing>
      </w:r>
      <w:r>
        <w:rPr>
          <w:noProof/>
          <w:vertAlign w:val="subscript"/>
        </w:rPr>
        <w:drawing>
          <wp:anchor distT="0" distB="0" distL="114300" distR="114300" simplePos="0" relativeHeight="251658248" behindDoc="0" locked="0" layoutInCell="1" allowOverlap="1" wp14:anchorId="780BEC3E" wp14:editId="78A0950D">
            <wp:simplePos x="0" y="0"/>
            <wp:positionH relativeFrom="column">
              <wp:posOffset>-253365</wp:posOffset>
            </wp:positionH>
            <wp:positionV relativeFrom="paragraph">
              <wp:posOffset>203200</wp:posOffset>
            </wp:positionV>
            <wp:extent cx="1803400" cy="1323340"/>
            <wp:effectExtent l="0" t="0" r="6350" b="0"/>
            <wp:wrapNone/>
            <wp:docPr id="2551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44228"/>
                    <a:stretch/>
                  </pic:blipFill>
                  <pic:spPr bwMode="auto">
                    <a:xfrm>
                      <a:off x="0" y="0"/>
                      <a:ext cx="1803400" cy="1323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02CA" w:rsidRPr="001E2BAB">
        <w:rPr>
          <w:noProof/>
          <w:vertAlign w:val="subscript"/>
        </w:rPr>
        <mc:AlternateContent>
          <mc:Choice Requires="wps">
            <w:drawing>
              <wp:anchor distT="45720" distB="45720" distL="114300" distR="114300" simplePos="0" relativeHeight="251658251" behindDoc="0" locked="1" layoutInCell="1" allowOverlap="1" wp14:anchorId="4AA1E87C" wp14:editId="5EE3BBDE">
                <wp:simplePos x="0" y="0"/>
                <wp:positionH relativeFrom="page">
                  <wp:posOffset>23495</wp:posOffset>
                </wp:positionH>
                <wp:positionV relativeFrom="page">
                  <wp:posOffset>7600950</wp:posOffset>
                </wp:positionV>
                <wp:extent cx="2063750" cy="2186305"/>
                <wp:effectExtent l="0" t="0" r="0" b="4445"/>
                <wp:wrapSquare wrapText="bothSides"/>
                <wp:docPr id="2106990591" name="Text Box 2106990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2186305"/>
                        </a:xfrm>
                        <a:prstGeom prst="rect">
                          <a:avLst/>
                        </a:prstGeom>
                        <a:noFill/>
                        <a:ln w="9525">
                          <a:noFill/>
                          <a:miter lim="800000"/>
                          <a:headEnd/>
                          <a:tailEnd/>
                        </a:ln>
                      </wps:spPr>
                      <wps:txbx>
                        <w:txbxContent>
                          <w:p w14:paraId="4DCE66E4" w14:textId="77777777" w:rsidR="005202CA" w:rsidRPr="00614F16" w:rsidRDefault="005202CA" w:rsidP="005202CA">
                            <w:pPr>
                              <w:pStyle w:val="Heading1"/>
                              <w:rPr>
                                <w:rFonts w:ascii="Aptos" w:hAnsi="Aptos"/>
                                <w:sz w:val="24"/>
                                <w:szCs w:val="24"/>
                              </w:rPr>
                            </w:pPr>
                            <w:r w:rsidRPr="00614F16">
                              <w:rPr>
                                <w:rFonts w:ascii="Aptos" w:hAnsi="Aptos"/>
                                <w:sz w:val="24"/>
                                <w:szCs w:val="24"/>
                              </w:rPr>
                              <w:t xml:space="preserve">Personal </w:t>
                            </w:r>
                            <w:r w:rsidR="00AF7CA2" w:rsidRPr="00614F16">
                              <w:rPr>
                                <w:rFonts w:ascii="Aptos" w:hAnsi="Aptos"/>
                                <w:sz w:val="24"/>
                                <w:szCs w:val="24"/>
                              </w:rPr>
                              <w:t>Skills</w:t>
                            </w:r>
                          </w:p>
                          <w:p w14:paraId="024E204F" w14:textId="77777777" w:rsidR="005202CA" w:rsidRPr="00614F16" w:rsidRDefault="00944C7F" w:rsidP="005202CA">
                            <w:pPr>
                              <w:pStyle w:val="List"/>
                              <w:rPr>
                                <w:rFonts w:ascii="Aptos" w:hAnsi="Aptos"/>
                                <w:sz w:val="20"/>
                                <w:szCs w:val="22"/>
                              </w:rPr>
                            </w:pPr>
                            <w:r w:rsidRPr="00614F16">
                              <w:rPr>
                                <w:rFonts w:ascii="Aptos" w:hAnsi="Aptos"/>
                                <w:sz w:val="20"/>
                                <w:szCs w:val="22"/>
                              </w:rPr>
                              <w:t>Client Engagement</w:t>
                            </w:r>
                          </w:p>
                          <w:p w14:paraId="0A3A2442" w14:textId="77777777" w:rsidR="00944C7F" w:rsidRPr="00614F16" w:rsidRDefault="00847619" w:rsidP="005202CA">
                            <w:pPr>
                              <w:pStyle w:val="List"/>
                              <w:rPr>
                                <w:rFonts w:ascii="Aptos" w:hAnsi="Aptos"/>
                                <w:sz w:val="20"/>
                                <w:szCs w:val="22"/>
                              </w:rPr>
                            </w:pPr>
                            <w:r w:rsidRPr="00614F16">
                              <w:rPr>
                                <w:rFonts w:ascii="Aptos" w:hAnsi="Aptos"/>
                                <w:sz w:val="20"/>
                                <w:szCs w:val="22"/>
                              </w:rPr>
                              <w:t>Collaboration</w:t>
                            </w:r>
                          </w:p>
                          <w:p w14:paraId="738DBC3C" w14:textId="77777777" w:rsidR="00FB6A07" w:rsidRPr="00614F16" w:rsidRDefault="00FB6A07" w:rsidP="005202CA">
                            <w:pPr>
                              <w:pStyle w:val="List"/>
                              <w:rPr>
                                <w:rFonts w:ascii="Aptos" w:hAnsi="Aptos"/>
                                <w:sz w:val="20"/>
                                <w:szCs w:val="22"/>
                              </w:rPr>
                            </w:pPr>
                            <w:r w:rsidRPr="00614F16">
                              <w:rPr>
                                <w:rFonts w:ascii="Aptos" w:hAnsi="Aptos"/>
                                <w:sz w:val="20"/>
                                <w:szCs w:val="22"/>
                              </w:rPr>
                              <w:t>AI &amp; Workplace Efficiency</w:t>
                            </w:r>
                          </w:p>
                          <w:p w14:paraId="1F7B4CD7" w14:textId="77777777" w:rsidR="00FB6A07" w:rsidRDefault="00FB6A07" w:rsidP="00B77DE8">
                            <w:pPr>
                              <w:pStyle w:val="List"/>
                              <w:rPr>
                                <w:rFonts w:ascii="Aptos" w:hAnsi="Aptos"/>
                                <w:sz w:val="20"/>
                                <w:szCs w:val="22"/>
                              </w:rPr>
                            </w:pPr>
                            <w:r w:rsidRPr="00614F16">
                              <w:rPr>
                                <w:rFonts w:ascii="Aptos" w:hAnsi="Aptos"/>
                                <w:sz w:val="20"/>
                                <w:szCs w:val="22"/>
                              </w:rPr>
                              <w:t>Communication</w:t>
                            </w:r>
                            <w:r w:rsidR="00B77DE8" w:rsidRPr="00614F16">
                              <w:rPr>
                                <w:rFonts w:ascii="Aptos" w:hAnsi="Aptos"/>
                                <w:sz w:val="20"/>
                                <w:szCs w:val="22"/>
                              </w:rPr>
                              <w:t xml:space="preserve"> &amp; Clarity</w:t>
                            </w:r>
                          </w:p>
                          <w:p w14:paraId="583F92D2" w14:textId="77777777" w:rsidR="005C5706" w:rsidRDefault="005C5706" w:rsidP="00B77DE8">
                            <w:pPr>
                              <w:pStyle w:val="List"/>
                              <w:rPr>
                                <w:rFonts w:ascii="Aptos" w:hAnsi="Aptos"/>
                                <w:sz w:val="20"/>
                                <w:szCs w:val="22"/>
                              </w:rPr>
                            </w:pPr>
                            <w:r>
                              <w:rPr>
                                <w:rFonts w:ascii="Aptos" w:hAnsi="Aptos"/>
                                <w:sz w:val="20"/>
                                <w:szCs w:val="22"/>
                              </w:rPr>
                              <w:t xml:space="preserve">Enthusiastic </w:t>
                            </w:r>
                          </w:p>
                          <w:p w14:paraId="19F05D68" w14:textId="77777777" w:rsidR="000F7EBE" w:rsidRDefault="000F7EBE" w:rsidP="00B77DE8">
                            <w:pPr>
                              <w:pStyle w:val="List"/>
                              <w:rPr>
                                <w:rFonts w:ascii="Aptos" w:hAnsi="Aptos"/>
                                <w:sz w:val="20"/>
                                <w:szCs w:val="22"/>
                              </w:rPr>
                            </w:pPr>
                            <w:r>
                              <w:rPr>
                                <w:rFonts w:ascii="Aptos" w:hAnsi="Aptos"/>
                                <w:sz w:val="20"/>
                                <w:szCs w:val="22"/>
                              </w:rPr>
                              <w:t>Fast Learner</w:t>
                            </w:r>
                          </w:p>
                          <w:p w14:paraId="353C0D76" w14:textId="77777777" w:rsidR="000F7EBE" w:rsidRPr="00614F16" w:rsidRDefault="000E6F71" w:rsidP="00B77DE8">
                            <w:pPr>
                              <w:pStyle w:val="List"/>
                              <w:rPr>
                                <w:rFonts w:ascii="Aptos" w:hAnsi="Aptos"/>
                                <w:sz w:val="20"/>
                                <w:szCs w:val="22"/>
                              </w:rPr>
                            </w:pPr>
                            <w:r>
                              <w:rPr>
                                <w:rFonts w:ascii="Aptos" w:hAnsi="Aptos"/>
                                <w:sz w:val="20"/>
                                <w:szCs w:val="22"/>
                              </w:rPr>
                              <w:t xml:space="preserve">Flexible &amp; Adaptable </w:t>
                            </w:r>
                            <w:r w:rsidR="000F7EBE">
                              <w:rPr>
                                <w:rFonts w:ascii="Aptos" w:hAnsi="Aptos"/>
                                <w:sz w:val="20"/>
                                <w:szCs w:val="2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1E87C" id="_x0000_t202" coordsize="21600,21600" o:spt="202" path="m,l,21600r21600,l21600,xe">
                <v:stroke joinstyle="miter"/>
                <v:path gradientshapeok="t" o:connecttype="rect"/>
              </v:shapetype>
              <v:shape id="Text Box 2106990591" o:spid="_x0000_s1026" type="#_x0000_t202" style="position:absolute;left:0;text-align:left;margin-left:1.85pt;margin-top:598.5pt;width:162.5pt;height:172.1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" filled="f" stroked="f">
                <v:textbox>
                  <w:txbxContent>
                    <w:p w14:paraId="5237BE9F" w14:textId="77777777" w:rsidR="005202CA" w:rsidRPr="00614F16" w:rsidRDefault="005202CA" w:rsidP="005202CA">
                      <w:pPr>
                        <w:pStyle w:val="Heading1"/>
                        <w:rPr>
                          <w:rFonts w:ascii="Aptos" w:hAnsi="Aptos"/>
                          <w:sz w:val="24"/>
                          <w:szCs w:val="24"/>
                        </w:rPr>
                      </w:pPr>
                      <w:r w:rsidRPr="00614F16">
                        <w:rPr>
                          <w:rFonts w:ascii="Aptos" w:hAnsi="Aptos"/>
                          <w:sz w:val="24"/>
                          <w:szCs w:val="24"/>
                        </w:rPr>
                        <w:t xml:space="preserve">Personal </w:t>
                      </w:r>
                      <w:r w:rsidR="00AF7CA2" w:rsidRPr="00614F16">
                        <w:rPr>
                          <w:rFonts w:ascii="Aptos" w:hAnsi="Aptos"/>
                          <w:sz w:val="24"/>
                          <w:szCs w:val="24"/>
                        </w:rPr>
                        <w:t>Skills</w:t>
                      </w:r>
                    </w:p>
                    <w:p w14:paraId="3F98B46D" w14:textId="77777777" w:rsidR="005202CA" w:rsidRPr="00614F16" w:rsidRDefault="00944C7F" w:rsidP="005202CA">
                      <w:pPr>
                        <w:pStyle w:val="List"/>
                        <w:rPr>
                          <w:rFonts w:ascii="Aptos" w:hAnsi="Aptos"/>
                          <w:sz w:val="20"/>
                          <w:szCs w:val="22"/>
                        </w:rPr>
                      </w:pPr>
                      <w:r w:rsidRPr="00614F16">
                        <w:rPr>
                          <w:rFonts w:ascii="Aptos" w:hAnsi="Aptos"/>
                          <w:sz w:val="20"/>
                          <w:szCs w:val="22"/>
                        </w:rPr>
                        <w:t>Client Engagement</w:t>
                      </w:r>
                    </w:p>
                    <w:p w14:paraId="604E8B31" w14:textId="77777777" w:rsidR="00944C7F" w:rsidRPr="00614F16" w:rsidRDefault="00847619" w:rsidP="005202CA">
                      <w:pPr>
                        <w:pStyle w:val="List"/>
                        <w:rPr>
                          <w:rFonts w:ascii="Aptos" w:hAnsi="Aptos"/>
                          <w:sz w:val="20"/>
                          <w:szCs w:val="22"/>
                        </w:rPr>
                      </w:pPr>
                      <w:r w:rsidRPr="00614F16">
                        <w:rPr>
                          <w:rFonts w:ascii="Aptos" w:hAnsi="Aptos"/>
                          <w:sz w:val="20"/>
                          <w:szCs w:val="22"/>
                        </w:rPr>
                        <w:t>Collaboration</w:t>
                      </w:r>
                    </w:p>
                    <w:p w14:paraId="403ECF96" w14:textId="77777777" w:rsidR="00FB6A07" w:rsidRPr="00614F16" w:rsidRDefault="00FB6A07" w:rsidP="005202CA">
                      <w:pPr>
                        <w:pStyle w:val="List"/>
                        <w:rPr>
                          <w:rFonts w:ascii="Aptos" w:hAnsi="Aptos"/>
                          <w:sz w:val="20"/>
                          <w:szCs w:val="22"/>
                        </w:rPr>
                      </w:pPr>
                      <w:r w:rsidRPr="00614F16">
                        <w:rPr>
                          <w:rFonts w:ascii="Aptos" w:hAnsi="Aptos"/>
                          <w:sz w:val="20"/>
                          <w:szCs w:val="22"/>
                        </w:rPr>
                        <w:t>AI &amp; Workplace Efficiency</w:t>
                      </w:r>
                    </w:p>
                    <w:p w14:paraId="44AE7FD7" w14:textId="77777777" w:rsidR="00FB6A07" w:rsidRDefault="00FB6A07" w:rsidP="00B77DE8">
                      <w:pPr>
                        <w:pStyle w:val="List"/>
                        <w:rPr>
                          <w:rFonts w:ascii="Aptos" w:hAnsi="Aptos"/>
                          <w:sz w:val="20"/>
                          <w:szCs w:val="22"/>
                        </w:rPr>
                      </w:pPr>
                      <w:r w:rsidRPr="00614F16">
                        <w:rPr>
                          <w:rFonts w:ascii="Aptos" w:hAnsi="Aptos"/>
                          <w:sz w:val="20"/>
                          <w:szCs w:val="22"/>
                        </w:rPr>
                        <w:t>Communication</w:t>
                      </w:r>
                      <w:r w:rsidR="00B77DE8" w:rsidRPr="00614F16">
                        <w:rPr>
                          <w:rFonts w:ascii="Aptos" w:hAnsi="Aptos"/>
                          <w:sz w:val="20"/>
                          <w:szCs w:val="22"/>
                        </w:rPr>
                        <w:t xml:space="preserve"> &amp; Clarity</w:t>
                      </w:r>
                    </w:p>
                    <w:p w14:paraId="756B267B" w14:textId="77777777" w:rsidR="005C5706" w:rsidRDefault="005C5706" w:rsidP="00B77DE8">
                      <w:pPr>
                        <w:pStyle w:val="List"/>
                        <w:rPr>
                          <w:rFonts w:ascii="Aptos" w:hAnsi="Aptos"/>
                          <w:sz w:val="20"/>
                          <w:szCs w:val="22"/>
                        </w:rPr>
                      </w:pPr>
                      <w:r>
                        <w:rPr>
                          <w:rFonts w:ascii="Aptos" w:hAnsi="Aptos"/>
                          <w:sz w:val="20"/>
                          <w:szCs w:val="22"/>
                        </w:rPr>
                        <w:t xml:space="preserve">Enthusiastic </w:t>
                      </w:r>
                    </w:p>
                    <w:p w14:paraId="2AB0328C" w14:textId="77777777" w:rsidR="000F7EBE" w:rsidRDefault="000F7EBE" w:rsidP="00B77DE8">
                      <w:pPr>
                        <w:pStyle w:val="List"/>
                        <w:rPr>
                          <w:rFonts w:ascii="Aptos" w:hAnsi="Aptos"/>
                          <w:sz w:val="20"/>
                          <w:szCs w:val="22"/>
                        </w:rPr>
                      </w:pPr>
                      <w:r>
                        <w:rPr>
                          <w:rFonts w:ascii="Aptos" w:hAnsi="Aptos"/>
                          <w:sz w:val="20"/>
                          <w:szCs w:val="22"/>
                        </w:rPr>
                        <w:t>Fast Learner</w:t>
                      </w:r>
                    </w:p>
                    <w:p w14:paraId="448FF40F" w14:textId="77777777" w:rsidR="000F7EBE" w:rsidRPr="00614F16" w:rsidRDefault="000E6F71" w:rsidP="00B77DE8">
                      <w:pPr>
                        <w:pStyle w:val="List"/>
                        <w:rPr>
                          <w:rFonts w:ascii="Aptos" w:hAnsi="Aptos"/>
                          <w:sz w:val="20"/>
                          <w:szCs w:val="22"/>
                        </w:rPr>
                      </w:pPr>
                      <w:r>
                        <w:rPr>
                          <w:rFonts w:ascii="Aptos" w:hAnsi="Aptos"/>
                          <w:sz w:val="20"/>
                          <w:szCs w:val="22"/>
                        </w:rPr>
                        <w:t xml:space="preserve">Flexible &amp; Adaptable </w:t>
                      </w:r>
                      <w:r w:rsidR="000F7EBE">
                        <w:rPr>
                          <w:rFonts w:ascii="Aptos" w:hAnsi="Aptos"/>
                          <w:sz w:val="20"/>
                          <w:szCs w:val="22"/>
                        </w:rPr>
                        <w:t xml:space="preserve"> </w:t>
                      </w: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658244" behindDoc="0" locked="1" layoutInCell="1" allowOverlap="1" wp14:anchorId="06FC0414" wp14:editId="73F1C15B">
                <wp:simplePos x="0" y="0"/>
                <wp:positionH relativeFrom="page">
                  <wp:posOffset>50800</wp:posOffset>
                </wp:positionH>
                <wp:positionV relativeFrom="page">
                  <wp:posOffset>3962400</wp:posOffset>
                </wp:positionV>
                <wp:extent cx="2038350" cy="1701800"/>
                <wp:effectExtent l="0" t="0" r="0" b="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1701800"/>
                        </a:xfrm>
                        <a:prstGeom prst="rect">
                          <a:avLst/>
                        </a:prstGeom>
                        <a:noFill/>
                        <a:ln w="9525">
                          <a:noFill/>
                          <a:miter lim="800000"/>
                          <a:headEnd/>
                          <a:tailEnd/>
                        </a:ln>
                      </wps:spPr>
                      <wps:txbx>
                        <w:txbxContent>
                          <w:p w14:paraId="531D23B1" w14:textId="77777777" w:rsidR="001E2BAB" w:rsidRPr="00614F16" w:rsidRDefault="001E2BAB" w:rsidP="001E2BAB">
                            <w:pPr>
                              <w:pStyle w:val="Heading1"/>
                              <w:rPr>
                                <w:rFonts w:ascii="Aptos" w:hAnsi="Aptos"/>
                                <w:sz w:val="24"/>
                                <w:szCs w:val="24"/>
                              </w:rPr>
                            </w:pPr>
                            <w:r w:rsidRPr="00614F16">
                              <w:rPr>
                                <w:rFonts w:ascii="Aptos" w:hAnsi="Aptos"/>
                                <w:sz w:val="24"/>
                                <w:szCs w:val="24"/>
                              </w:rPr>
                              <w:t>Education</w:t>
                            </w:r>
                          </w:p>
                          <w:p w14:paraId="1FEF19EA" w14:textId="77777777" w:rsidR="008F5025" w:rsidRPr="00614F16" w:rsidRDefault="001E2BAB" w:rsidP="008F5025">
                            <w:pPr>
                              <w:pStyle w:val="Normalleftpanel"/>
                              <w:jc w:val="left"/>
                              <w:rPr>
                                <w:rStyle w:val="Emphasis"/>
                                <w:rFonts w:ascii="Aptos" w:hAnsi="Aptos"/>
                                <w:sz w:val="20"/>
                                <w:szCs w:val="22"/>
                              </w:rPr>
                            </w:pPr>
                            <w:r w:rsidRPr="00614F16">
                              <w:rPr>
                                <w:rStyle w:val="Emphasis"/>
                                <w:rFonts w:ascii="Aptos" w:hAnsi="Aptos"/>
                                <w:sz w:val="20"/>
                                <w:szCs w:val="22"/>
                              </w:rPr>
                              <w:t>Bachelor</w:t>
                            </w:r>
                            <w:r w:rsidR="008F5025" w:rsidRPr="00614F16">
                              <w:rPr>
                                <w:rStyle w:val="Emphasis"/>
                                <w:rFonts w:ascii="Aptos" w:hAnsi="Aptos"/>
                                <w:sz w:val="20"/>
                                <w:szCs w:val="22"/>
                              </w:rPr>
                              <w:t xml:space="preserve"> of </w:t>
                            </w:r>
                            <w:r w:rsidR="005C242D" w:rsidRPr="00614F16">
                              <w:rPr>
                                <w:rStyle w:val="Emphasis"/>
                                <w:rFonts w:ascii="Aptos" w:hAnsi="Aptos"/>
                                <w:sz w:val="20"/>
                                <w:szCs w:val="22"/>
                              </w:rPr>
                              <w:t>S</w:t>
                            </w:r>
                            <w:r w:rsidR="008F5025" w:rsidRPr="00614F16">
                              <w:rPr>
                                <w:rStyle w:val="Emphasis"/>
                                <w:rFonts w:ascii="Aptos" w:hAnsi="Aptos"/>
                                <w:sz w:val="20"/>
                                <w:szCs w:val="22"/>
                              </w:rPr>
                              <w:t>cience at University of Western Australia</w:t>
                            </w:r>
                          </w:p>
                          <w:p w14:paraId="32C1ECF7" w14:textId="77777777" w:rsidR="001E2BAB" w:rsidRPr="00614F16" w:rsidRDefault="00685DCE" w:rsidP="002C7C29">
                            <w:pPr>
                              <w:pStyle w:val="Normalleftpanel"/>
                              <w:rPr>
                                <w:rFonts w:ascii="Aptos" w:hAnsi="Aptos"/>
                                <w:sz w:val="20"/>
                                <w:szCs w:val="22"/>
                              </w:rPr>
                            </w:pPr>
                            <w:r w:rsidRPr="00614F16">
                              <w:rPr>
                                <w:rFonts w:ascii="Aptos" w:hAnsi="Aptos"/>
                                <w:sz w:val="20"/>
                                <w:szCs w:val="22"/>
                              </w:rPr>
                              <w:t>Mechanical Engineering</w:t>
                            </w:r>
                          </w:p>
                          <w:p w14:paraId="54AC9A18" w14:textId="77777777" w:rsidR="00685DCE" w:rsidRDefault="00685DCE" w:rsidP="002C7C29">
                            <w:pPr>
                              <w:pStyle w:val="Normalleftpanel"/>
                              <w:rPr>
                                <w:rFonts w:ascii="Aptos" w:hAnsi="Aptos"/>
                                <w:sz w:val="20"/>
                                <w:szCs w:val="22"/>
                              </w:rPr>
                            </w:pPr>
                            <w:r w:rsidRPr="00614F16">
                              <w:rPr>
                                <w:rFonts w:ascii="Aptos" w:hAnsi="Aptos"/>
                                <w:sz w:val="20"/>
                                <w:szCs w:val="22"/>
                              </w:rPr>
                              <w:t>Data Science</w:t>
                            </w:r>
                          </w:p>
                          <w:p w14:paraId="7CA066CD" w14:textId="77777777" w:rsidR="00B81D38" w:rsidRDefault="00B81D38" w:rsidP="002C7C29">
                            <w:pPr>
                              <w:pStyle w:val="Normalleftpanel"/>
                              <w:rPr>
                                <w:rFonts w:ascii="Aptos" w:hAnsi="Aptos"/>
                                <w:sz w:val="20"/>
                                <w:szCs w:val="22"/>
                              </w:rPr>
                            </w:pPr>
                          </w:p>
                          <w:p w14:paraId="3094CFBE" w14:textId="77777777" w:rsidR="00B81D38" w:rsidRDefault="00B81D38" w:rsidP="002C7C29">
                            <w:pPr>
                              <w:pStyle w:val="Normalleftpanel"/>
                              <w:rPr>
                                <w:rFonts w:ascii="Aptos" w:hAnsi="Aptos"/>
                                <w:b/>
                                <w:bCs/>
                                <w:sz w:val="20"/>
                                <w:szCs w:val="22"/>
                              </w:rPr>
                            </w:pPr>
                            <w:r>
                              <w:rPr>
                                <w:rFonts w:ascii="Aptos" w:hAnsi="Aptos"/>
                                <w:b/>
                                <w:bCs/>
                                <w:sz w:val="20"/>
                                <w:szCs w:val="22"/>
                              </w:rPr>
                              <w:t>Hale School</w:t>
                            </w:r>
                            <w:r w:rsidR="004959B0">
                              <w:rPr>
                                <w:rFonts w:ascii="Aptos" w:hAnsi="Aptos"/>
                                <w:b/>
                                <w:bCs/>
                                <w:sz w:val="20"/>
                                <w:szCs w:val="22"/>
                              </w:rPr>
                              <w:t xml:space="preserve"> â€“ Western Australia</w:t>
                            </w:r>
                          </w:p>
                          <w:p w14:paraId="57F27CDF" w14:textId="77777777" w:rsidR="004959B0" w:rsidRPr="004959B0" w:rsidRDefault="0095168F" w:rsidP="002C7C29">
                            <w:pPr>
                              <w:pStyle w:val="Normalleftpanel"/>
                              <w:rPr>
                                <w:rFonts w:ascii="Aptos" w:hAnsi="Aptos"/>
                                <w:sz w:val="20"/>
                                <w:szCs w:val="22"/>
                              </w:rPr>
                            </w:pPr>
                            <w:r>
                              <w:rPr>
                                <w:rFonts w:ascii="Aptos" w:hAnsi="Aptos"/>
                                <w:sz w:val="20"/>
                                <w:szCs w:val="22"/>
                              </w:rPr>
                              <w:t>201</w:t>
                            </w:r>
                            <w:r w:rsidR="00671CB2">
                              <w:rPr>
                                <w:rFonts w:ascii="Aptos" w:hAnsi="Aptos"/>
                                <w:sz w:val="20"/>
                                <w:szCs w:val="22"/>
                              </w:rPr>
                              <w:t>3</w:t>
                            </w:r>
                            <w:r>
                              <w:rPr>
                                <w:rFonts w:ascii="Aptos" w:hAnsi="Aptos"/>
                                <w:sz w:val="20"/>
                                <w:szCs w:val="22"/>
                              </w:rPr>
                              <w:t xml:space="preserve"> - 2019</w:t>
                            </w:r>
                          </w:p>
                          <w:p w14:paraId="0CAD507B" w14:textId="77777777" w:rsidR="00B81D38" w:rsidRPr="00B81D38" w:rsidRDefault="00B81D38" w:rsidP="002C7C29">
                            <w:pPr>
                              <w:pStyle w:val="Normalleftpanel"/>
                              <w:rPr>
                                <w:rFonts w:ascii="Aptos" w:hAnsi="Aptos"/>
                                <w:b/>
                                <w:bC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C0414" id="Text Box 29" o:spid="_x0000_s1027" type="#_x0000_t202" style="position:absolute;left:0;text-align:left;margin-left:4pt;margin-top:312pt;width:160.5pt;height:134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" filled="f" stroked="f">
                <v:textbox>
                  <w:txbxContent>
                    <w:p w14:paraId="556BF1F1" w14:textId="77777777" w:rsidR="001E2BAB" w:rsidRPr="00614F16" w:rsidRDefault="001E2BAB" w:rsidP="001E2BAB">
                      <w:pPr>
                        <w:pStyle w:val="Heading1"/>
                        <w:rPr>
                          <w:rFonts w:ascii="Aptos" w:hAnsi="Aptos"/>
                          <w:sz w:val="24"/>
                          <w:szCs w:val="24"/>
                        </w:rPr>
                      </w:pPr>
                      <w:r w:rsidRPr="00614F16">
                        <w:rPr>
                          <w:rFonts w:ascii="Aptos" w:hAnsi="Aptos"/>
                          <w:sz w:val="24"/>
                          <w:szCs w:val="24"/>
                        </w:rPr>
                        <w:t>Education</w:t>
                      </w:r>
                    </w:p>
                    <w:p w14:paraId="292D904E" w14:textId="77777777" w:rsidR="008F5025" w:rsidRPr="00614F16" w:rsidRDefault="001E2BAB" w:rsidP="008F5025">
                      <w:pPr>
                        <w:pStyle w:val="Normalleftpanel"/>
                        <w:jc w:val="left"/>
                        <w:rPr>
                          <w:rStyle w:val="Emphasis"/>
                          <w:rFonts w:ascii="Aptos" w:hAnsi="Aptos"/>
                          <w:sz w:val="20"/>
                          <w:szCs w:val="22"/>
                        </w:rPr>
                      </w:pPr>
                      <w:r w:rsidRPr="00614F16">
                        <w:rPr>
                          <w:rStyle w:val="Emphasis"/>
                          <w:rFonts w:ascii="Aptos" w:hAnsi="Aptos"/>
                          <w:sz w:val="20"/>
                          <w:szCs w:val="22"/>
                        </w:rPr>
                        <w:t>Bachelor</w:t>
                      </w:r>
                      <w:r w:rsidR="008F5025" w:rsidRPr="00614F16">
                        <w:rPr>
                          <w:rStyle w:val="Emphasis"/>
                          <w:rFonts w:ascii="Aptos" w:hAnsi="Aptos"/>
                          <w:sz w:val="20"/>
                          <w:szCs w:val="22"/>
                        </w:rPr>
                        <w:t xml:space="preserve"> of </w:t>
                      </w:r>
                      <w:r w:rsidR="005C242D" w:rsidRPr="00614F16">
                        <w:rPr>
                          <w:rStyle w:val="Emphasis"/>
                          <w:rFonts w:ascii="Aptos" w:hAnsi="Aptos"/>
                          <w:sz w:val="20"/>
                          <w:szCs w:val="22"/>
                        </w:rPr>
                        <w:t>S</w:t>
                      </w:r>
                      <w:r w:rsidR="008F5025" w:rsidRPr="00614F16">
                        <w:rPr>
                          <w:rStyle w:val="Emphasis"/>
                          <w:rFonts w:ascii="Aptos" w:hAnsi="Aptos"/>
                          <w:sz w:val="20"/>
                          <w:szCs w:val="22"/>
                        </w:rPr>
                        <w:t>cience at University of Western Australia</w:t>
                      </w:r>
                    </w:p>
                    <w:p w14:paraId="5405CD70" w14:textId="77777777" w:rsidR="001E2BAB" w:rsidRPr="00614F16" w:rsidRDefault="00685DCE" w:rsidP="002C7C29">
                      <w:pPr>
                        <w:pStyle w:val="Normalleftpanel"/>
                        <w:rPr>
                          <w:rFonts w:ascii="Aptos" w:hAnsi="Aptos"/>
                          <w:sz w:val="20"/>
                          <w:szCs w:val="22"/>
                        </w:rPr>
                      </w:pPr>
                      <w:r w:rsidRPr="00614F16">
                        <w:rPr>
                          <w:rFonts w:ascii="Aptos" w:hAnsi="Aptos"/>
                          <w:sz w:val="20"/>
                          <w:szCs w:val="22"/>
                        </w:rPr>
                        <w:t>Mechanical Engineering</w:t>
                      </w:r>
                    </w:p>
                    <w:p w14:paraId="7DA71800" w14:textId="77777777" w:rsidR="00685DCE" w:rsidRDefault="00685DCE" w:rsidP="002C7C29">
                      <w:pPr>
                        <w:pStyle w:val="Normalleftpanel"/>
                        <w:rPr>
                          <w:rFonts w:ascii="Aptos" w:hAnsi="Aptos"/>
                          <w:sz w:val="20"/>
                          <w:szCs w:val="22"/>
                        </w:rPr>
                      </w:pPr>
                      <w:r w:rsidRPr="00614F16">
                        <w:rPr>
                          <w:rFonts w:ascii="Aptos" w:hAnsi="Aptos"/>
                          <w:sz w:val="20"/>
                          <w:szCs w:val="22"/>
                        </w:rPr>
                        <w:t>Data Science</w:t>
                      </w:r>
                    </w:p>
                    <w:p w14:paraId="0E50C1CC" w14:textId="77777777" w:rsidR="00B81D38" w:rsidRDefault="00B81D38" w:rsidP="002C7C29">
                      <w:pPr>
                        <w:pStyle w:val="Normalleftpanel"/>
                        <w:rPr>
                          <w:rFonts w:ascii="Aptos" w:hAnsi="Aptos"/>
                          <w:sz w:val="20"/>
                          <w:szCs w:val="22"/>
                        </w:rPr>
                      </w:pPr>
                    </w:p>
                    <w:p w14:paraId="4B276415" w14:textId="77777777" w:rsidR="00B81D38" w:rsidRDefault="00B81D38" w:rsidP="002C7C29">
                      <w:pPr>
                        <w:pStyle w:val="Normalleftpanel"/>
                        <w:rPr>
                          <w:rFonts w:ascii="Aptos" w:hAnsi="Aptos"/>
                          <w:b/>
                          <w:bCs/>
                          <w:sz w:val="20"/>
                          <w:szCs w:val="22"/>
                        </w:rPr>
                      </w:pPr>
                      <w:r>
                        <w:rPr>
                          <w:rFonts w:ascii="Aptos" w:hAnsi="Aptos"/>
                          <w:b/>
                          <w:bCs/>
                          <w:sz w:val="20"/>
                          <w:szCs w:val="22"/>
                        </w:rPr>
                        <w:t>Hale School</w:t>
                      </w:r>
                      <w:r w:rsidR="004959B0">
                        <w:rPr>
                          <w:rFonts w:ascii="Aptos" w:hAnsi="Aptos"/>
                          <w:b/>
                          <w:bCs/>
                          <w:sz w:val="20"/>
                          <w:szCs w:val="22"/>
                        </w:rPr>
                        <w:t xml:space="preserve"> â€“ Western Australia</w:t>
                      </w:r>
                    </w:p>
                    <w:p w14:paraId="41376394" w14:textId="77777777" w:rsidR="004959B0" w:rsidRPr="004959B0" w:rsidRDefault="0095168F" w:rsidP="002C7C29">
                      <w:pPr>
                        <w:pStyle w:val="Normalleftpanel"/>
                        <w:rPr>
                          <w:rFonts w:ascii="Aptos" w:hAnsi="Aptos"/>
                          <w:sz w:val="20"/>
                          <w:szCs w:val="22"/>
                        </w:rPr>
                      </w:pPr>
                      <w:r>
                        <w:rPr>
                          <w:rFonts w:ascii="Aptos" w:hAnsi="Aptos"/>
                          <w:sz w:val="20"/>
                          <w:szCs w:val="22"/>
                        </w:rPr>
                        <w:t>201</w:t>
                      </w:r>
                      <w:r w:rsidR="00671CB2">
                        <w:rPr>
                          <w:rFonts w:ascii="Aptos" w:hAnsi="Aptos"/>
                          <w:sz w:val="20"/>
                          <w:szCs w:val="22"/>
                        </w:rPr>
                        <w:t>3</w:t>
                      </w:r>
                      <w:r>
                        <w:rPr>
                          <w:rFonts w:ascii="Aptos" w:hAnsi="Aptos"/>
                          <w:sz w:val="20"/>
                          <w:szCs w:val="22"/>
                        </w:rPr>
                        <w:t xml:space="preserve"> - 2019</w:t>
                      </w:r>
                    </w:p>
                    <w:p w14:paraId="04F3F877" w14:textId="77777777" w:rsidR="00B81D38" w:rsidRPr="00B81D38" w:rsidRDefault="00B81D38" w:rsidP="002C7C29">
                      <w:pPr>
                        <w:pStyle w:val="Normalleftpanel"/>
                        <w:rPr>
                          <w:rFonts w:ascii="Aptos" w:hAnsi="Aptos"/>
                          <w:b/>
                          <w:bCs/>
                          <w:sz w:val="20"/>
                          <w:szCs w:val="22"/>
                        </w:rPr>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658245" behindDoc="0" locked="1" layoutInCell="1" allowOverlap="1" wp14:anchorId="4D639E71" wp14:editId="0D4C2796">
                <wp:simplePos x="0" y="0"/>
                <wp:positionH relativeFrom="page">
                  <wp:posOffset>25400</wp:posOffset>
                </wp:positionH>
                <wp:positionV relativeFrom="page">
                  <wp:posOffset>5854700</wp:posOffset>
                </wp:positionV>
                <wp:extent cx="2063750" cy="1479550"/>
                <wp:effectExtent l="0" t="0" r="0" b="635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1479550"/>
                        </a:xfrm>
                        <a:prstGeom prst="rect">
                          <a:avLst/>
                        </a:prstGeom>
                        <a:noFill/>
                        <a:ln w="9525">
                          <a:noFill/>
                          <a:miter lim="800000"/>
                          <a:headEnd/>
                          <a:tailEnd/>
                        </a:ln>
                      </wps:spPr>
                      <wps:txbx>
                        <w:txbxContent>
                          <w:p w14:paraId="2BDFE896" w14:textId="77777777" w:rsidR="001E2BAB" w:rsidRPr="00614F16" w:rsidRDefault="005202CA" w:rsidP="001E2BAB">
                            <w:pPr>
                              <w:pStyle w:val="Heading1"/>
                              <w:rPr>
                                <w:rFonts w:ascii="Aptos" w:hAnsi="Aptos"/>
                                <w:sz w:val="24"/>
                                <w:szCs w:val="24"/>
                              </w:rPr>
                            </w:pPr>
                            <w:r w:rsidRPr="00614F16">
                              <w:rPr>
                                <w:rFonts w:ascii="Aptos" w:hAnsi="Aptos"/>
                                <w:sz w:val="24"/>
                                <w:szCs w:val="24"/>
                              </w:rPr>
                              <w:t xml:space="preserve">Technical </w:t>
                            </w:r>
                            <w:r w:rsidR="001E2BAB" w:rsidRPr="00614F16">
                              <w:rPr>
                                <w:rFonts w:ascii="Aptos" w:hAnsi="Aptos"/>
                                <w:sz w:val="24"/>
                                <w:szCs w:val="24"/>
                              </w:rPr>
                              <w:t>Skills</w:t>
                            </w:r>
                          </w:p>
                          <w:p w14:paraId="47EA8ED8" w14:textId="77777777" w:rsidR="001E2BAB" w:rsidRPr="00614F16" w:rsidRDefault="00685DCE" w:rsidP="002C7C29">
                            <w:pPr>
                              <w:pStyle w:val="List"/>
                              <w:rPr>
                                <w:rFonts w:ascii="Aptos" w:hAnsi="Aptos"/>
                                <w:sz w:val="20"/>
                                <w:szCs w:val="22"/>
                              </w:rPr>
                            </w:pPr>
                            <w:r w:rsidRPr="00614F16">
                              <w:rPr>
                                <w:rFonts w:ascii="Aptos" w:hAnsi="Aptos"/>
                                <w:sz w:val="20"/>
                                <w:szCs w:val="22"/>
                              </w:rPr>
                              <w:t>SAP</w:t>
                            </w:r>
                          </w:p>
                          <w:p w14:paraId="0C76D1D5" w14:textId="77777777" w:rsidR="00685DCE" w:rsidRPr="00614F16" w:rsidRDefault="00685DCE" w:rsidP="002C7C29">
                            <w:pPr>
                              <w:pStyle w:val="List"/>
                              <w:rPr>
                                <w:rFonts w:ascii="Aptos" w:hAnsi="Aptos"/>
                                <w:sz w:val="20"/>
                                <w:szCs w:val="22"/>
                              </w:rPr>
                            </w:pPr>
                            <w:r w:rsidRPr="00614F16">
                              <w:rPr>
                                <w:rFonts w:ascii="Aptos" w:hAnsi="Aptos"/>
                                <w:sz w:val="20"/>
                                <w:szCs w:val="22"/>
                              </w:rPr>
                              <w:t>Python, SQL &amp; MATLAB</w:t>
                            </w:r>
                          </w:p>
                          <w:p w14:paraId="455C984B" w14:textId="77777777" w:rsidR="00685DCE" w:rsidRPr="00614F16" w:rsidRDefault="00685DCE" w:rsidP="002C7C29">
                            <w:pPr>
                              <w:pStyle w:val="List"/>
                              <w:rPr>
                                <w:rFonts w:ascii="Aptos" w:hAnsi="Aptos"/>
                                <w:sz w:val="20"/>
                                <w:szCs w:val="22"/>
                              </w:rPr>
                            </w:pPr>
                            <w:r w:rsidRPr="00614F16">
                              <w:rPr>
                                <w:rFonts w:ascii="Aptos" w:hAnsi="Aptos"/>
                                <w:sz w:val="20"/>
                                <w:szCs w:val="22"/>
                              </w:rPr>
                              <w:t>React / TypeScript &amp; FastAPI</w:t>
                            </w:r>
                          </w:p>
                          <w:p w14:paraId="0C4B4CC4" w14:textId="77777777" w:rsidR="00685DCE" w:rsidRPr="00614F16" w:rsidRDefault="00FB47A9" w:rsidP="002C7C29">
                            <w:pPr>
                              <w:pStyle w:val="List"/>
                              <w:rPr>
                                <w:rFonts w:ascii="Aptos" w:hAnsi="Aptos"/>
                                <w:sz w:val="20"/>
                                <w:szCs w:val="22"/>
                              </w:rPr>
                            </w:pPr>
                            <w:r w:rsidRPr="00614F16">
                              <w:rPr>
                                <w:rFonts w:ascii="Aptos" w:hAnsi="Aptos"/>
                                <w:sz w:val="20"/>
                                <w:szCs w:val="22"/>
                              </w:rPr>
                              <w:t>Databricks &amp; PostgreSQL</w:t>
                            </w:r>
                          </w:p>
                          <w:p w14:paraId="3FCCB4AC" w14:textId="77777777" w:rsidR="00FB47A9" w:rsidRPr="00614F16" w:rsidRDefault="005202CA" w:rsidP="002C7C29">
                            <w:pPr>
                              <w:pStyle w:val="List"/>
                              <w:rPr>
                                <w:rFonts w:ascii="Aptos" w:hAnsi="Aptos"/>
                                <w:sz w:val="20"/>
                                <w:szCs w:val="22"/>
                              </w:rPr>
                            </w:pPr>
                            <w:r w:rsidRPr="00614F16">
                              <w:rPr>
                                <w:rFonts w:ascii="Aptos" w:hAnsi="Aptos"/>
                                <w:sz w:val="20"/>
                                <w:szCs w:val="22"/>
                              </w:rPr>
                              <w:t>AWS, Azure &amp; Docker</w:t>
                            </w:r>
                          </w:p>
                          <w:p w14:paraId="2B3C108A" w14:textId="77777777" w:rsidR="005202CA" w:rsidRPr="00614F16" w:rsidRDefault="005202CA" w:rsidP="002C7C29">
                            <w:pPr>
                              <w:pStyle w:val="List"/>
                              <w:rPr>
                                <w:rFonts w:ascii="Aptos" w:hAnsi="Aptos"/>
                                <w:sz w:val="20"/>
                                <w:szCs w:val="22"/>
                              </w:rPr>
                            </w:pPr>
                            <w:r w:rsidRPr="00614F16">
                              <w:rPr>
                                <w:rFonts w:ascii="Aptos" w:hAnsi="Aptos"/>
                                <w:sz w:val="20"/>
                                <w:szCs w:val="22"/>
                              </w:rPr>
                              <w:t>Power BI, Power Apps &amp; Git</w:t>
                            </w:r>
                          </w:p>
                          <w:p w14:paraId="3A5340BF" w14:textId="77777777" w:rsidR="005202CA" w:rsidRPr="00614F16" w:rsidRDefault="005202CA" w:rsidP="005C242D">
                            <w:pPr>
                              <w:pStyle w:val="List"/>
                              <w:numPr>
                                <w:ilvl w:val="0"/>
                                <w:numId w:val="0"/>
                              </w:numPr>
                              <w:rPr>
                                <w:rFonts w:ascii="Aptos" w:hAnsi="Aptos"/>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39E71" id="Text Box 31" o:spid="_x0000_s1028" type="#_x0000_t202" style="position:absolute;left:0;text-align:left;margin-left:2pt;margin-top:461pt;width:162.5pt;height:116.5pt;z-index:25165824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" filled="f" stroked="f">
                <v:textbox>
                  <w:txbxContent>
                    <w:p w14:paraId="0676F88B" w14:textId="77777777" w:rsidR="001E2BAB" w:rsidRPr="00614F16" w:rsidRDefault="005202CA" w:rsidP="001E2BAB">
                      <w:pPr>
                        <w:pStyle w:val="Heading1"/>
                        <w:rPr>
                          <w:rFonts w:ascii="Aptos" w:hAnsi="Aptos"/>
                          <w:sz w:val="24"/>
                          <w:szCs w:val="24"/>
                        </w:rPr>
                      </w:pPr>
                      <w:r w:rsidRPr="00614F16">
                        <w:rPr>
                          <w:rFonts w:ascii="Aptos" w:hAnsi="Aptos"/>
                          <w:sz w:val="24"/>
                          <w:szCs w:val="24"/>
                        </w:rPr>
                        <w:t xml:space="preserve">Technical </w:t>
                      </w:r>
                      <w:r w:rsidR="001E2BAB" w:rsidRPr="00614F16">
                        <w:rPr>
                          <w:rFonts w:ascii="Aptos" w:hAnsi="Aptos"/>
                          <w:sz w:val="24"/>
                          <w:szCs w:val="24"/>
                        </w:rPr>
                        <w:t>Skills</w:t>
                      </w:r>
                    </w:p>
                    <w:p w14:paraId="1D299C01" w14:textId="77777777" w:rsidR="001E2BAB" w:rsidRPr="00614F16" w:rsidRDefault="00685DCE" w:rsidP="002C7C29">
                      <w:pPr>
                        <w:pStyle w:val="List"/>
                        <w:rPr>
                          <w:rFonts w:ascii="Aptos" w:hAnsi="Aptos"/>
                          <w:sz w:val="20"/>
                          <w:szCs w:val="22"/>
                        </w:rPr>
                      </w:pPr>
                      <w:r w:rsidRPr="00614F16">
                        <w:rPr>
                          <w:rFonts w:ascii="Aptos" w:hAnsi="Aptos"/>
                          <w:sz w:val="20"/>
                          <w:szCs w:val="22"/>
                        </w:rPr>
                        <w:t xml:space="preserve">SAP</w:t>
                      </w:r>
                    </w:p>
                    <w:p w14:paraId="60528BFB" w14:textId="77777777" w:rsidR="00685DCE" w:rsidRPr="00614F16" w:rsidRDefault="00685DCE" w:rsidP="002C7C29">
                      <w:pPr>
                        <w:pStyle w:val="List"/>
                        <w:rPr>
                          <w:rFonts w:ascii="Aptos" w:hAnsi="Aptos"/>
                          <w:sz w:val="20"/>
                          <w:szCs w:val="22"/>
                        </w:rPr>
                      </w:pPr>
                      <w:r w:rsidRPr="00614F16">
                        <w:rPr>
                          <w:rFonts w:ascii="Aptos" w:hAnsi="Aptos"/>
                          <w:sz w:val="20"/>
                          <w:szCs w:val="22"/>
                        </w:rPr>
                        <w:t xml:space="preserve">Python, SQL &amp; MATLAB</w:t>
                      </w:r>
                    </w:p>
                    <w:p w14:paraId="59D1102C" w14:textId="77777777" w:rsidR="00685DCE" w:rsidRPr="00614F16" w:rsidRDefault="00685DCE" w:rsidP="002C7C29">
                      <w:pPr>
                        <w:pStyle w:val="List"/>
                        <w:rPr>
                          <w:rFonts w:ascii="Aptos" w:hAnsi="Aptos"/>
                          <w:sz w:val="20"/>
                          <w:szCs w:val="22"/>
                        </w:rPr>
                      </w:pPr>
                      <w:r w:rsidRPr="00614F16">
                        <w:rPr>
                          <w:rFonts w:ascii="Aptos" w:hAnsi="Aptos"/>
                          <w:sz w:val="20"/>
                          <w:szCs w:val="22"/>
                        </w:rPr>
                        <w:t xml:space="preserve">React / TypeScript &amp; FastAPI</w:t>
                      </w:r>
                    </w:p>
                    <w:p w14:paraId="446648B8" w14:textId="77777777" w:rsidR="00685DCE" w:rsidRPr="00614F16" w:rsidRDefault="00FB47A9" w:rsidP="002C7C29">
                      <w:pPr>
                        <w:pStyle w:val="List"/>
                        <w:rPr>
                          <w:rFonts w:ascii="Aptos" w:hAnsi="Aptos"/>
                          <w:sz w:val="20"/>
                          <w:szCs w:val="22"/>
                        </w:rPr>
                      </w:pPr>
                      <w:r w:rsidRPr="00614F16">
                        <w:rPr>
                          <w:rFonts w:ascii="Aptos" w:hAnsi="Aptos"/>
                          <w:sz w:val="20"/>
                          <w:szCs w:val="22"/>
                        </w:rPr>
                        <w:t xml:space="preserve">Databricks &amp; PostgreSQL</w:t>
                      </w:r>
                    </w:p>
                    <w:p w14:paraId="2300816E" w14:textId="77777777" w:rsidR="00FB47A9" w:rsidRPr="00614F16" w:rsidRDefault="005202CA" w:rsidP="002C7C29">
                      <w:pPr>
                        <w:pStyle w:val="List"/>
                        <w:rPr>
                          <w:rFonts w:ascii="Aptos" w:hAnsi="Aptos"/>
                          <w:sz w:val="20"/>
                          <w:szCs w:val="22"/>
                        </w:rPr>
                      </w:pPr>
                      <w:r w:rsidRPr="00614F16">
                        <w:rPr>
                          <w:rFonts w:ascii="Aptos" w:hAnsi="Aptos"/>
                          <w:sz w:val="20"/>
                          <w:szCs w:val="22"/>
                        </w:rPr>
                        <w:t xml:space="preserve">AWS, Azure &amp; Docker</w:t>
                      </w:r>
                    </w:p>
                    <w:p w14:paraId="6572107B" w14:textId="77777777" w:rsidR="005202CA" w:rsidRPr="00614F16" w:rsidRDefault="005202CA" w:rsidP="002C7C29">
                      <w:pPr>
                        <w:pStyle w:val="List"/>
                        <w:rPr>
                          <w:rFonts w:ascii="Aptos" w:hAnsi="Aptos"/>
                          <w:sz w:val="20"/>
                          <w:szCs w:val="22"/>
                        </w:rPr>
                      </w:pPr>
                      <w:r w:rsidRPr="00614F16">
                        <w:rPr>
                          <w:rFonts w:ascii="Aptos" w:hAnsi="Aptos"/>
                          <w:sz w:val="20"/>
                          <w:szCs w:val="22"/>
                        </w:rPr>
                        <w:t xml:space="preserve">Power BI, Power Apps &amp; Git</w:t>
                      </w:r>
                    </w:p>
                    <w:p w14:paraId="63EF2F60" w14:textId="77777777" w:rsidR="005202CA" w:rsidRPr="00614F16" w:rsidRDefault="005202CA" w:rsidP="005C242D">
                      <w:pPr>
                        <w:pStyle w:val="List"/>
                        <w:numPr>
                          <w:ilvl w:val="0"/>
                          <w:numId w:val="0"/>
                        </w:numPr>
                        <w:rPr>
                          <w:rFonts w:ascii="Aptos" w:hAnsi="Aptos"/>
                          <w:sz w:val="20"/>
                          <w:szCs w:val="22"/>
                        </w:rPr>
                      </w:pPr>
                    </w:p>
                  </w:txbxContent>
                </v:textbox>
                <w10:wrap type="square" anchorx="page" anchory="page"/>
                <w10:anchorlock/>
              </v:shape>
            </w:pict>
          </mc:Fallback>
        </mc:AlternateContent>
      </w:r>
      <w:r w:rsidR="001E2BAB" w:rsidRPr="001E2BAB">
        <w:rPr>
          <w:noProof/>
          <w:vertAlign w:val="subscript"/>
        </w:rPr>
        <mc:AlternateContent>
          <mc:Choice Requires="wps">
            <w:drawing>
              <wp:anchor distT="45720" distB="45720" distL="114300" distR="114300" simplePos="0" relativeHeight="251658246" behindDoc="0" locked="1" layoutInCell="1" allowOverlap="1" wp14:anchorId="1C3F7FEB" wp14:editId="11D5B91B">
                <wp:simplePos x="0" y="0"/>
                <wp:positionH relativeFrom="page">
                  <wp:posOffset>2385060</wp:posOffset>
                </wp:positionH>
                <wp:positionV relativeFrom="page">
                  <wp:posOffset>2011680</wp:posOffset>
                </wp:positionV>
                <wp:extent cx="5162550" cy="2631440"/>
                <wp:effectExtent l="0" t="0" r="0"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2631440"/>
                        </a:xfrm>
                        <a:prstGeom prst="rect">
                          <a:avLst/>
                        </a:prstGeom>
                        <a:noFill/>
                        <a:ln w="9525">
                          <a:noFill/>
                          <a:miter lim="800000"/>
                          <a:headEnd/>
                          <a:tailEnd/>
                        </a:ln>
                      </wps:spPr>
                      <wps:txbx>
                        <w:txbxContent>
                          <w:p w14:paraId="1FBA3A46" w14:textId="77777777" w:rsidR="001E2BAB" w:rsidRPr="00CF7F25" w:rsidRDefault="001E2BAB" w:rsidP="009B5E94">
                            <w:pPr>
                              <w:pStyle w:val="Heading1"/>
                              <w:spacing w:after="120"/>
                              <w:rPr>
                                <w:rFonts w:ascii="Aptos" w:hAnsi="Aptos"/>
                                <w:sz w:val="32"/>
                                <w:szCs w:val="32"/>
                              </w:rPr>
                            </w:pPr>
                            <w:r w:rsidRPr="00CF7F25">
                              <w:rPr>
                                <w:rFonts w:ascii="Aptos" w:hAnsi="Aptos"/>
                                <w:sz w:val="32"/>
                                <w:szCs w:val="32"/>
                              </w:rPr>
                              <w:t>Professional Overview</w:t>
                            </w:r>
                          </w:p>
                          <w:p w14:paraId="465A5C9B" w14:textId="77777777" w:rsidR="00645ACA" w:rsidRPr="000015E7" w:rsidRDefault="00D543DA" w:rsidP="000C411E">
                            <w:pPr>
                              <w:spacing w:after="120"/>
                              <w:rPr>
                                <w:rFonts w:ascii="Aptos" w:hAnsi="Aptos"/>
                                <w:b/>
                                <w:bCs/>
                                <w:color w:val="auto"/>
                                <w:sz w:val="20"/>
                                <w:szCs w:val="20"/>
                              </w:rPr>
                            </w:pPr>
                            <w:r>
                              <w:rPr>
                                <w:rFonts w:ascii="Aptos" w:hAnsi="Aptos"/>
                                <w:color w:val="auto"/>
                                <w:sz w:val="20"/>
                                <w:szCs w:val="20"/>
                              </w:rPr>
                              <w:t>I am a consultant engineer in Deloitteâ€™s Strategy, Risk and Transactions practice, within the specialist asset management team. My work centres on maintenance strategy optimisation, reliability analysis and the maintenance master data that underpins both.</w:t>
                            </w:r>
                          </w:p>
                          <w:p w14:paraId="139F8399" w14:textId="77777777" w:rsidR="00B64CAA" w:rsidRDefault="001B4886" w:rsidP="001E2BAB">
                            <w:pPr>
                              <w:rPr>
                                <w:rFonts w:ascii="Aptos" w:hAnsi="Aptos"/>
                                <w:b/>
                                <w:bCs/>
                                <w:color w:val="auto"/>
                                <w:sz w:val="20"/>
                                <w:szCs w:val="20"/>
                              </w:rPr>
                            </w:pPr>
                            <w:r>
                              <w:rPr>
                                <w:rFonts w:ascii="Aptos" w:hAnsi="Aptos"/>
                                <w:b/>
                                <w:bCs/>
                                <w:color w:val="auto"/>
                                <w:sz w:val="20"/>
                                <w:szCs w:val="20"/>
                              </w:rPr>
                              <w:t>FORTESCUE â€“ ASSET MAINTENANCE SPECIALIST</w:t>
                            </w:r>
                          </w:p>
                          <w:p w14:paraId="69883D86" w14:textId="77777777" w:rsidR="00AA077D" w:rsidRPr="00AA077D" w:rsidRDefault="000C411E" w:rsidP="000C411E">
                            <w:pPr>
                              <w:rPr>
                                <w:rFonts w:ascii="Aptos" w:hAnsi="Aptos"/>
                                <w:color w:val="auto"/>
                                <w:sz w:val="20"/>
                                <w:szCs w:val="20"/>
                              </w:rPr>
                            </w:pPr>
                            <w:r w:rsidRPr="000C411E">
                              <w:rPr>
                                <w:rFonts w:ascii="Aptos" w:hAnsi="Aptos"/>
                                <w:color w:val="auto"/>
                                <w:sz w:val="20"/>
                                <w:szCs w:val="20"/>
                              </w:rPr>
                              <w:t>I heard about this role through my brother, who works at Fortescue, and it stood out immediately. Most of my work sits in maintenance strategy optimisation and the master data underneath it â€“ FLOC hierarchies, BOM validation, material classification and work order coding â€“ because a strategy is only ever as good as the data it runs on. The past two years have been spent turning messy SAP and operational data into reliability insight, defect elimination and better work management. Fortescueâ€™s approach of leading through doing, and the chance to build proof-of-concept tools alongside software and data engineers rather than hand requirements over, is exactly the environment I am looking for.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F7FEB" id="Text Box 26" o:spid="_x0000_s1029" type="#_x0000_t202" style="position:absolute;left:0;text-align:left;margin-left:187.8pt;margin-top:158.4pt;width:406.5pt;height:207.2pt;z-index:25165824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" filled="f" stroked="f">
                <v:textbox>
                  <w:txbxContent>
                    <w:p w14:paraId="1D87E4BD" w14:textId="77777777" w:rsidR="001E2BAB" w:rsidRPr="00CF7F25" w:rsidRDefault="001E2BAB" w:rsidP="009B5E94">
                      <w:pPr>
                        <w:pStyle w:val="Heading1"/>
                        <w:spacing w:after="120"/>
                        <w:rPr>
                          <w:rFonts w:ascii="Aptos" w:hAnsi="Aptos"/>
                          <w:sz w:val="32"/>
                          <w:szCs w:val="32"/>
                        </w:rPr>
                      </w:pPr>
                      <w:r w:rsidRPr="00CF7F25">
                        <w:rPr>
                          <w:rFonts w:ascii="Aptos" w:hAnsi="Aptos"/>
                          <w:sz w:val="32"/>
                          <w:szCs w:val="32"/>
                        </w:rPr>
                        <w:t>Professional Overview</w:t>
                      </w:r>
                    </w:p>
                    <w:p w14:paraId="015EF411" w14:textId="77777777" w:rsidR="00645ACA" w:rsidRPr="000015E7" w:rsidRDefault="00D543DA" w:rsidP="000C411E">
                      <w:pPr>
                        <w:spacing w:after="120"/>
                        <w:rPr>
                          <w:rFonts w:ascii="Aptos" w:hAnsi="Aptos"/>
                          <w:b/>
                          <w:bCs/>
                          <w:color w:val="auto"/>
                          <w:sz w:val="20"/>
                          <w:szCs w:val="20"/>
                        </w:rPr>
                      </w:pPr>
                      <w:r>
                        <w:rPr>
                          <w:rFonts w:ascii="Aptos" w:hAnsi="Aptos"/>
                          <w:color w:val="auto"/>
                          <w:sz w:val="20"/>
                          <w:szCs w:val="20"/>
                        </w:rPr>
                        <w:t xml:space="preserve">I am a consultant engineer in Deloitteâ€™s Strategy, Risk and Transactions practice, within the specialist asset management team. My work centres on maintenance strategy optimisation, reliability analysis and the maintenance master data that underpins both.</w:t>
                      </w:r>
                    </w:p>
                    <w:p w14:paraId="32C5D5A4" w14:textId="77777777" w:rsidR="00B64CAA" w:rsidRDefault="001B4886" w:rsidP="001E2BAB">
                      <w:pPr>
                        <w:rPr>
                          <w:rFonts w:ascii="Aptos" w:hAnsi="Aptos"/>
                          <w:b/>
                          <w:bCs/>
                          <w:color w:val="auto"/>
                          <w:sz w:val="20"/>
                          <w:szCs w:val="20"/>
                        </w:rPr>
                      </w:pPr>
                      <w:r>
                        <w:rPr>
                          <w:rFonts w:ascii="Aptos" w:hAnsi="Aptos"/>
                          <w:b/>
                          <w:bCs/>
                          <w:color w:val="auto"/>
                          <w:sz w:val="20"/>
                          <w:szCs w:val="20"/>
                        </w:rPr>
                        <w:t xml:space="preserve">FORTESCUE â€“ ASSET MAINTENANCE SPECIALIST</w:t>
                      </w:r>
                    </w:p>
                    <w:p w14:paraId="6AA1C786" w14:textId="77777777" w:rsidR="00AA077D" w:rsidRPr="00AA077D" w:rsidRDefault="000C411E" w:rsidP="000C411E">
                      <w:pPr>
                        <w:rPr>
                          <w:rFonts w:ascii="Aptos" w:hAnsi="Aptos"/>
                          <w:color w:val="auto"/>
                          <w:sz w:val="20"/>
                          <w:szCs w:val="20"/>
                        </w:rPr>
                      </w:pPr>
                      <w:r w:rsidRPr="000C411E">
                        <w:rPr>
                          <w:rFonts w:ascii="Aptos" w:hAnsi="Aptos"/>
                          <w:color w:val="auto"/>
                          <w:sz w:val="20"/>
                          <w:szCs w:val="20"/>
                        </w:rPr>
                        <w:t xml:space="preserve">I heard about this role through my brother, who works at Fortescue, and it stood out immediately. Most of my work sits in maintenance strategy optimisation and the master data underneath it â€“ FLOC hierarchies, BOM validation, material classification and work order coding â€“ because a strategy is only ever as good as the data it runs on. The past two years have been spent turning messy SAP and operational data into reliability insight, defect elimination and better work management. Fortescueâ€™s approach of leading through doing, and the chance to build proof-of-concept tools alongside software and data engineers rather than hand requirements over, is exactly the environment I am looking for.</w:t>
                      </w:r>
                    </w:p>
                  </w:txbxContent>
                </v:textbox>
                <w10:wrap type="square" anchorx="page" anchory="page"/>
                <w10:anchorlock/>
              </v:shape>
            </w:pict>
          </mc:Fallback>
        </mc:AlternateContent>
      </w:r>
      <w:r w:rsidR="001E2BAB" w:rsidRPr="001E2BAB">
        <w:rPr>
          <w:noProof/>
          <w:lang w:eastAsia="en-IN"/>
        </w:rPr>
        <mc:AlternateContent>
          <mc:Choice Requires="wps">
            <w:drawing>
              <wp:anchor distT="45720" distB="45720" distL="114300" distR="114300" simplePos="0" relativeHeight="251658247" behindDoc="0" locked="1" layoutInCell="1" allowOverlap="1" wp14:anchorId="672018D0" wp14:editId="78D675D6">
                <wp:simplePos x="0" y="0"/>
                <wp:positionH relativeFrom="page">
                  <wp:posOffset>2380615</wp:posOffset>
                </wp:positionH>
                <wp:positionV relativeFrom="page">
                  <wp:posOffset>4640580</wp:posOffset>
                </wp:positionV>
                <wp:extent cx="5199380" cy="5287645"/>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9380" cy="5287645"/>
                        </a:xfrm>
                        <a:prstGeom prst="rect">
                          <a:avLst/>
                        </a:prstGeom>
                        <a:noFill/>
                        <a:ln w="9525">
                          <a:noFill/>
                          <a:miter lim="800000"/>
                          <a:headEnd/>
                          <a:tailEnd/>
                        </a:ln>
                      </wps:spPr>
                      <wps:txbx>
                        <w:txbxContent>
                          <w:p w14:paraId="5370D5AB" w14:textId="77777777" w:rsidR="001E2BAB" w:rsidRPr="00754C11" w:rsidRDefault="001E2BAB" w:rsidP="00961DFD">
                            <w:pPr>
                              <w:pStyle w:val="Heading1"/>
                              <w:spacing w:after="120"/>
                              <w:rPr>
                                <w:rFonts w:ascii="Aptos" w:hAnsi="Aptos"/>
                                <w:sz w:val="32"/>
                                <w:szCs w:val="32"/>
                              </w:rPr>
                            </w:pPr>
                            <w:r w:rsidRPr="00754C11">
                              <w:rPr>
                                <w:rFonts w:ascii="Aptos" w:hAnsi="Aptos"/>
                                <w:sz w:val="32"/>
                                <w:szCs w:val="32"/>
                              </w:rPr>
                              <w:t>Work Experience</w:t>
                            </w:r>
                          </w:p>
                          <w:p w14:paraId="2AC1EAB2" w14:textId="77777777" w:rsidR="00961DFD" w:rsidRPr="00961DFD" w:rsidRDefault="001B4886" w:rsidP="00454052">
                            <w:pPr>
                              <w:rPr>
                                <w:rFonts w:ascii="Aptos" w:hAnsi="Aptos"/>
                                <w:b/>
                                <w:bCs/>
                                <w:sz w:val="24"/>
                                <w:szCs w:val="24"/>
                              </w:rPr>
                            </w:pPr>
                            <w:r w:rsidRPr="00961DFD">
                              <w:rPr>
                                <w:rFonts w:ascii="Aptos" w:hAnsi="Aptos"/>
                                <w:b/>
                                <w:bCs/>
                                <w:sz w:val="24"/>
                                <w:szCs w:val="24"/>
                              </w:rPr>
                              <w:t>Deloitte Touche Tohmatsu Limited</w:t>
                            </w:r>
                            <w:r w:rsidR="00454052" w:rsidRPr="00961DFD">
                              <w:rPr>
                                <w:rFonts w:ascii="Aptos" w:hAnsi="Aptos"/>
                                <w:b/>
                                <w:bCs/>
                                <w:sz w:val="24"/>
                                <w:szCs w:val="24"/>
                              </w:rPr>
                              <w:t xml:space="preserve"> Australia </w:t>
                            </w:r>
                          </w:p>
                          <w:p w14:paraId="6C5585E1" w14:textId="77777777" w:rsidR="00454052" w:rsidRPr="00961DFD" w:rsidRDefault="00454052" w:rsidP="00454052">
                            <w:pPr>
                              <w:rPr>
                                <w:rFonts w:ascii="Aptos" w:hAnsi="Aptos"/>
                                <w:b/>
                                <w:bCs/>
                                <w:sz w:val="24"/>
                                <w:szCs w:val="24"/>
                              </w:rPr>
                            </w:pPr>
                            <w:r w:rsidRPr="00961DFD">
                              <w:rPr>
                                <w:rFonts w:ascii="Aptos" w:hAnsi="Aptos"/>
                                <w:b/>
                                <w:bCs/>
                                <w:sz w:val="24"/>
                                <w:szCs w:val="24"/>
                              </w:rPr>
                              <w:t xml:space="preserve">Jan 2024 </w:t>
                            </w:r>
                            <w:r w:rsidR="00EC5D3E" w:rsidRPr="00961DFD">
                              <w:rPr>
                                <w:rFonts w:ascii="Aptos" w:hAnsi="Aptos"/>
                                <w:b/>
                                <w:bCs/>
                                <w:sz w:val="24"/>
                                <w:szCs w:val="24"/>
                              </w:rPr>
                              <w:t>â€“</w:t>
                            </w:r>
                            <w:r w:rsidRPr="00961DFD">
                              <w:rPr>
                                <w:rFonts w:ascii="Aptos" w:hAnsi="Aptos"/>
                                <w:b/>
                                <w:bCs/>
                                <w:sz w:val="24"/>
                                <w:szCs w:val="24"/>
                              </w:rPr>
                              <w:t xml:space="preserve"> </w:t>
                            </w:r>
                            <w:r w:rsidR="00EC5D3E" w:rsidRPr="00961DFD">
                              <w:rPr>
                                <w:rFonts w:ascii="Aptos" w:hAnsi="Aptos"/>
                                <w:b/>
                                <w:bCs/>
                                <w:sz w:val="24"/>
                                <w:szCs w:val="24"/>
                              </w:rPr>
                              <w:t>Present</w:t>
                            </w:r>
                          </w:p>
                          <w:p w14:paraId="27FDF310" w14:textId="77777777" w:rsidR="00EC5D3E" w:rsidRPr="00961DFD" w:rsidRDefault="00EC5D3E" w:rsidP="001E41FC">
                            <w:pPr>
                              <w:spacing w:after="240"/>
                              <w:rPr>
                                <w:rFonts w:ascii="Aptos" w:hAnsi="Aptos"/>
                                <w:b/>
                                <w:bCs/>
                                <w:szCs w:val="22"/>
                              </w:rPr>
                            </w:pPr>
                            <w:r w:rsidRPr="00961DFD">
                              <w:rPr>
                                <w:rFonts w:ascii="Aptos" w:hAnsi="Aptos"/>
                                <w:b/>
                                <w:bCs/>
                                <w:szCs w:val="22"/>
                              </w:rPr>
                              <w:t>See Project Activities Below</w:t>
                            </w:r>
                          </w:p>
                          <w:p w14:paraId="54627D0F" w14:textId="77777777" w:rsidR="001058BE" w:rsidRPr="00754C11" w:rsidRDefault="00837C45" w:rsidP="001058BE">
                            <w:pPr>
                              <w:pStyle w:val="Tabletext"/>
                              <w:jc w:val="both"/>
                              <w:rPr>
                                <w:rFonts w:ascii="Aptos" w:hAnsi="Aptos"/>
                                <w:b/>
                                <w:sz w:val="20"/>
                                <w:szCs w:val="28"/>
                              </w:rPr>
                            </w:pPr>
                            <w:r>
                              <w:rPr>
                                <w:rFonts w:ascii="Aptos" w:hAnsi="Aptos"/>
                                <w:b/>
                                <w:sz w:val="20"/>
                                <w:szCs w:val="28"/>
                              </w:rPr>
                              <w:t>Global Iron Ore Producer (Pilbara)</w:t>
                            </w:r>
                          </w:p>
                          <w:p w14:paraId="616496E4"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Maintenance System Optimisation (MSO), Consultant Engineer</w:t>
                            </w:r>
                          </w:p>
                          <w:p w14:paraId="6AFD9EFD"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2026 - Current</w:t>
                            </w:r>
                          </w:p>
                          <w:p w14:paraId="1EC93AE9" w14:textId="77777777" w:rsidR="00F4689E" w:rsidRPr="00F4689E" w:rsidRDefault="00F4689E" w:rsidP="001058BE">
                            <w:pPr>
                              <w:pStyle w:val="Tabletext"/>
                              <w:jc w:val="both"/>
                              <w:rPr>
                                <w:rFonts w:ascii="Aptos" w:hAnsi="Aptos"/>
                                <w:i/>
                                <w:iCs/>
                                <w:sz w:val="20"/>
                                <w:szCs w:val="28"/>
                              </w:rPr>
                            </w:pPr>
                          </w:p>
                          <w:p w14:paraId="28E5BECF" w14:textId="77777777" w:rsidR="0062799C" w:rsidRPr="0062799C" w:rsidRDefault="0062799C" w:rsidP="0062799C">
                            <w:pPr>
                              <w:pStyle w:val="Tabletext"/>
                              <w:rPr>
                                <w:rFonts w:ascii="Aptos" w:hAnsi="Aptos"/>
                                <w:sz w:val="20"/>
                                <w:szCs w:val="28"/>
                              </w:rPr>
                            </w:pPr>
                            <w:r>
                              <w:rPr>
                                <w:rFonts w:ascii="Aptos" w:hAnsi="Aptos"/>
                                <w:sz w:val="20"/>
                                <w:szCs w:val="28"/>
                              </w:rPr>
                              <w:t>As part of a multi-disciplinary delivery team, I helped build a full-stack, cloud-native AI application that modernises and automates maintenance strategy processes across Heavy Mobile Equipment (HME) and Fixed Plant (FXP) assets for a global iron ore producer. It replaces fragmented, manual engineering workflows with AI-augmented data review, statistical reliability modelling and data-driven maintenance optimisation, integrating Databricks and SAP work order data for traceability through to validated maintenance recommendations. My contribution spanned reliability modelling, application features and data visualisation, alongside the teamâ€™s LLM specialists. The product is rolling out to production, with projected annual savings of $35 million.</w:t>
                            </w:r>
                          </w:p>
                          <w:p w14:paraId="10D5CD97"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Maintenance master data - human-in-the-loop review of AI-generated material classifications, FLOC BOM validation and work order classification.</w:t>
                            </w:r>
                          </w:p>
                          <w:p w14:paraId="753CCAC8"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Reliability engineering - Weibull analysis, MTBF/MTTF calculation, Asset Health Index scoring, component age analysis and replacement projection modelling.</w:t>
                            </w:r>
                          </w:p>
                          <w:p w14:paraId="383C4BF3"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Maintenance strategy optimisation - turning reliability outputs into data-driven maintenance tactic and component replacement recommendations for engineer sign-off.</w:t>
                            </w:r>
                          </w:p>
                          <w:p w14:paraId="7C3A7554"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Full-stack development - React/TypeScript front-end features and Python/FastAPI REST endpoints.</w:t>
                            </w:r>
                          </w:p>
                          <w:p w14:paraId="69B3FF5D"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Data engineering &amp; cloud - Databricks Gold-layer products and SAP work order data into a PostgreSQL database, deployed on Azure Container Apps.</w:t>
                            </w:r>
                          </w:p>
                          <w:p w14:paraId="395889B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Data visualisation - Weibull curves, age analysis timelines and health index dashboards using Plotly.js.</w:t>
                            </w:r>
                          </w:p>
                          <w:p w14:paraId="14A7559F" w14:textId="77777777" w:rsidR="00F4689E" w:rsidRPr="00F4689E" w:rsidRDefault="00F4689E" w:rsidP="001058BE">
                            <w:pPr>
                              <w:pStyle w:val="Tabletext"/>
                              <w:jc w:val="both"/>
                              <w:rPr>
                                <w:rFonts w:ascii="Aptos" w:hAnsi="Aptos"/>
                                <w:i/>
                                <w:iCs/>
                                <w:sz w:val="20"/>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018D0" id="Text Box 13" o:spid="_x0000_s1030" type="#_x0000_t202" style="position:absolute;left:0;text-align:left;margin-left:187.45pt;margin-top:365.4pt;width:409.4pt;height:416.35pt;z-index:25165824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" filled="f" stroked="f">
                <v:textbox>
                  <w:txbxContent>
                    <w:p w14:paraId="7D84CC0D" w14:textId="77777777" w:rsidR="001E2BAB" w:rsidRPr="00754C11" w:rsidRDefault="001E2BAB" w:rsidP="00961DFD">
                      <w:pPr>
                        <w:pStyle w:val="Heading1"/>
                        <w:spacing w:after="120"/>
                        <w:rPr>
                          <w:rFonts w:ascii="Aptos" w:hAnsi="Aptos"/>
                          <w:sz w:val="32"/>
                          <w:szCs w:val="32"/>
                        </w:rPr>
                      </w:pPr>
                      <w:r w:rsidRPr="00754C11">
                        <w:rPr>
                          <w:rFonts w:ascii="Aptos" w:hAnsi="Aptos"/>
                          <w:sz w:val="32"/>
                          <w:szCs w:val="32"/>
                        </w:rPr>
                        <w:t>Work Experience</w:t>
                      </w:r>
                    </w:p>
                    <w:p w14:paraId="6A951751" w14:textId="77777777" w:rsidR="00961DFD" w:rsidRPr="00961DFD" w:rsidRDefault="001B4886" w:rsidP="00454052">
                      <w:pPr>
                        <w:rPr>
                          <w:rFonts w:ascii="Aptos" w:hAnsi="Aptos"/>
                          <w:b/>
                          <w:bCs/>
                          <w:sz w:val="24"/>
                          <w:szCs w:val="24"/>
                        </w:rPr>
                      </w:pPr>
                      <w:r w:rsidRPr="00961DFD">
                        <w:rPr>
                          <w:rFonts w:ascii="Aptos" w:hAnsi="Aptos"/>
                          <w:b/>
                          <w:bCs/>
                          <w:sz w:val="24"/>
                          <w:szCs w:val="24"/>
                        </w:rPr>
                        <w:t>Deloitte Touche Tohmatsu Limited</w:t>
                      </w:r>
                      <w:r w:rsidR="00454052" w:rsidRPr="00961DFD">
                        <w:rPr>
                          <w:rFonts w:ascii="Aptos" w:hAnsi="Aptos"/>
                          <w:b/>
                          <w:bCs/>
                          <w:sz w:val="24"/>
                          <w:szCs w:val="24"/>
                        </w:rPr>
                        <w:t xml:space="preserve"> Australia </w:t>
                      </w:r>
                    </w:p>
                    <w:p w14:paraId="74AC5D5B" w14:textId="77777777" w:rsidR="00454052" w:rsidRPr="00961DFD" w:rsidRDefault="00454052" w:rsidP="00454052">
                      <w:pPr>
                        <w:rPr>
                          <w:rFonts w:ascii="Aptos" w:hAnsi="Aptos"/>
                          <w:b/>
                          <w:bCs/>
                          <w:sz w:val="24"/>
                          <w:szCs w:val="24"/>
                        </w:rPr>
                      </w:pPr>
                      <w:r w:rsidRPr="00961DFD">
                        <w:rPr>
                          <w:rFonts w:ascii="Aptos" w:hAnsi="Aptos"/>
                          <w:b/>
                          <w:bCs/>
                          <w:sz w:val="24"/>
                          <w:szCs w:val="24"/>
                        </w:rPr>
                        <w:t xml:space="preserve">Jan 2024 </w:t>
                      </w:r>
                      <w:r w:rsidR="00EC5D3E" w:rsidRPr="00961DFD">
                        <w:rPr>
                          <w:rFonts w:ascii="Aptos" w:hAnsi="Aptos"/>
                          <w:b/>
                          <w:bCs/>
                          <w:sz w:val="24"/>
                          <w:szCs w:val="24"/>
                        </w:rPr>
                        <w:t>â€“</w:t>
                      </w:r>
                      <w:r w:rsidRPr="00961DFD">
                        <w:rPr>
                          <w:rFonts w:ascii="Aptos" w:hAnsi="Aptos"/>
                          <w:b/>
                          <w:bCs/>
                          <w:sz w:val="24"/>
                          <w:szCs w:val="24"/>
                        </w:rPr>
                        <w:t xml:space="preserve"> </w:t>
                      </w:r>
                      <w:r w:rsidR="00EC5D3E" w:rsidRPr="00961DFD">
                        <w:rPr>
                          <w:rFonts w:ascii="Aptos" w:hAnsi="Aptos"/>
                          <w:b/>
                          <w:bCs/>
                          <w:sz w:val="24"/>
                          <w:szCs w:val="24"/>
                        </w:rPr>
                        <w:t>Present</w:t>
                      </w:r>
                    </w:p>
                    <w:p w14:paraId="13867195" w14:textId="77777777" w:rsidR="00EC5D3E" w:rsidRPr="00961DFD" w:rsidRDefault="00EC5D3E" w:rsidP="001E41FC">
                      <w:pPr>
                        <w:spacing w:after="240"/>
                        <w:rPr>
                          <w:rFonts w:ascii="Aptos" w:hAnsi="Aptos"/>
                          <w:b/>
                          <w:bCs/>
                          <w:szCs w:val="22"/>
                        </w:rPr>
                      </w:pPr>
                      <w:r w:rsidRPr="00961DFD">
                        <w:rPr>
                          <w:rFonts w:ascii="Aptos" w:hAnsi="Aptos"/>
                          <w:b/>
                          <w:bCs/>
                          <w:szCs w:val="22"/>
                        </w:rPr>
                        <w:t>See Project Activities Below</w:t>
                      </w:r>
                    </w:p>
                    <w:p w14:paraId="27C02EFB"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12D72276"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Maintenance System Optimisation (MSO), Consultant Engineer</w:t>
                      </w:r>
                    </w:p>
                    <w:p w14:paraId="6251C316"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2026 - Current</w:t>
                      </w:r>
                    </w:p>
                    <w:p w14:paraId="75B60200" w14:textId="77777777" w:rsidR="00F4689E" w:rsidRPr="00F4689E" w:rsidRDefault="00F4689E" w:rsidP="001058BE">
                      <w:pPr>
                        <w:pStyle w:val="Tabletext"/>
                        <w:jc w:val="both"/>
                        <w:rPr>
                          <w:rFonts w:ascii="Aptos" w:hAnsi="Aptos"/>
                          <w:i/>
                          <w:iCs/>
                          <w:sz w:val="20"/>
                          <w:szCs w:val="28"/>
                        </w:rPr>
                      </w:pPr>
                    </w:p>
                    <w:p w14:paraId="6277A020" w14:textId="77777777" w:rsidR="0062799C" w:rsidRPr="0062799C" w:rsidRDefault="0062799C" w:rsidP="0062799C">
                      <w:pPr>
                        <w:pStyle w:val="Tabletext"/>
                        <w:rPr>
                          <w:rFonts w:ascii="Aptos" w:hAnsi="Aptos"/>
                          <w:sz w:val="20"/>
                          <w:szCs w:val="28"/>
                        </w:rPr>
                      </w:pPr>
                      <w:r>
                        <w:rPr>
                          <w:rFonts w:ascii="Aptos" w:hAnsi="Aptos"/>
                          <w:sz w:val="20"/>
                          <w:szCs w:val="28"/>
                        </w:rPr>
                        <w:t xml:space="preserve">As part of a multi-disciplinary delivery team, I helped build a full-stack, cloud-native AI application that modernises and automates maintenance strategy processes across Heavy Mobile Equipment (HME) and Fixed Plant (FXP) assets for a global iron ore producer. It replaces fragmented, manual engineering workflows with AI-augmented data review, statistical reliability modelling and data-driven maintenance optimisation, integrating Databricks and SAP work order data for traceability through to validated maintenance recommendations. My contribution spanned reliability modelling, application features and data visualisation, alongside the teamâ€™s LLM specialists. The product is rolling out to production, with projected annual savings of $35 million.</w:t>
                      </w:r>
                    </w:p>
                    <w:p w14:paraId="2246DBA5"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Maintenance master data - human-in-the-loop review of AI-generated material classifications, FLOC BOM validation and work order classification.</w:t>
                      </w:r>
                    </w:p>
                    <w:p w14:paraId="136511A0"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Reliability engineering - Weibull analysis, MTBF/MTTF calculation, Asset Health Index scoring, component age analysis and replacement projection modelling.</w:t>
                      </w:r>
                    </w:p>
                    <w:p w14:paraId="2761E1F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Maintenance strategy optimisation - turning reliability outputs into data-driven maintenance tactic and component replacement recommendations for engineer sign-off.</w:t>
                      </w:r>
                    </w:p>
                    <w:p w14:paraId="7125CAF1"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Full-stack development - React/TypeScript front-end features and Python/FastAPI REST endpoints.</w:t>
                      </w:r>
                    </w:p>
                    <w:p w14:paraId="51E76B12"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Data engineering &amp; cloud - Databricks Gold-layer products and SAP work order data into a PostgreSQL database, deployed on Azure Container Apps.</w:t>
                      </w:r>
                    </w:p>
                    <w:p w14:paraId="3603848E" w14:textId="77777777" w:rsidR="0062799C" w:rsidRPr="0062799C" w:rsidRDefault="0062799C" w:rsidP="0062799C">
                      <w:pPr>
                        <w:pStyle w:val="Tabletext"/>
                        <w:numPr>
                          <w:ilvl w:val="0"/>
                          <w:numId w:val="12"/>
                        </w:numPr>
                        <w:ind w:left="360"/>
                        <w:rPr>
                          <w:rFonts w:ascii="Aptos" w:hAnsi="Aptos"/>
                          <w:sz w:val="20"/>
                          <w:szCs w:val="28"/>
                        </w:rPr>
                      </w:pPr>
                      <w:r>
                        <w:rPr>
                          <w:rFonts w:ascii="Aptos" w:hAnsi="Aptos"/>
                          <w:sz w:val="20"/>
                          <w:szCs w:val="28"/>
                        </w:rPr>
                        <w:t xml:space="preserve">Data visualisation - Weibull curves, age analysis timelines and health index dashboards using Plotly.js.</w:t>
                      </w:r>
                    </w:p>
                    <w:p w14:paraId="40010E75" w14:textId="77777777" w:rsidR="00F4689E" w:rsidRPr="00F4689E" w:rsidRDefault="00F4689E" w:rsidP="001058BE">
                      <w:pPr>
                        <w:pStyle w:val="Tabletext"/>
                        <w:jc w:val="both"/>
                        <w:rPr>
                          <w:rFonts w:ascii="Aptos" w:hAnsi="Aptos"/>
                          <w:i/>
                          <w:iCs/>
                          <w:sz w:val="20"/>
                          <w:szCs w:val="28"/>
                        </w:rPr>
                      </w:pPr>
                    </w:p>
                  </w:txbxContent>
                </v:textbox>
                <w10:wrap type="square" anchorx="page" anchory="page"/>
                <w10:anchorlock/>
              </v:shape>
            </w:pict>
          </mc:Fallback>
        </mc:AlternateContent>
      </w:r>
      <w:r w:rsidR="00B83FE8" w:rsidRPr="001E2BAB">
        <w:rPr>
          <w:noProof/>
          <w:vertAlign w:val="subscript"/>
        </w:rPr>
        <mc:AlternateContent>
          <mc:Choice Requires="wpg">
            <w:drawing>
              <wp:anchor distT="0" distB="0" distL="114300" distR="114300" simplePos="0" relativeHeight="251658243" behindDoc="0" locked="1" layoutInCell="1" allowOverlap="1" wp14:anchorId="18EA7A3E" wp14:editId="5B717665">
                <wp:simplePos x="0" y="0"/>
                <wp:positionH relativeFrom="page">
                  <wp:posOffset>152400</wp:posOffset>
                </wp:positionH>
                <wp:positionV relativeFrom="page">
                  <wp:posOffset>2565400</wp:posOffset>
                </wp:positionV>
                <wp:extent cx="166370" cy="1022350"/>
                <wp:effectExtent l="0" t="0" r="5080" b="6350"/>
                <wp:wrapSquare wrapText="bothSides"/>
                <wp:docPr id="1" name="Group 1" descr="Group of communication icons"/>
                <wp:cNvGraphicFramePr/>
                <a:graphic xmlns:a="http://schemas.openxmlformats.org/drawingml/2006/main">
                  <a:graphicData uri="http://schemas.microsoft.com/office/word/2010/wordprocessingGroup">
                    <wpg:wgp>
                      <wpg:cNvGrpSpPr/>
                      <wpg:grpSpPr>
                        <a:xfrm>
                          <a:off x="0" y="0"/>
                          <a:ext cx="166370" cy="1022350"/>
                          <a:chOff x="0" y="0"/>
                          <a:chExt cx="164465" cy="1120734"/>
                        </a:xfrm>
                      </wpg:grpSpPr>
                      <pic:pic xmlns:pic="http://schemas.openxmlformats.org/drawingml/2006/picture">
                        <pic:nvPicPr>
                          <pic:cNvPr id="19" name="Graphic 19"/>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4465" cy="162560"/>
                          </a:xfrm>
                          <a:prstGeom prst="rect">
                            <a:avLst/>
                          </a:prstGeom>
                        </pic:spPr>
                      </pic:pic>
                      <pic:pic xmlns:pic="http://schemas.openxmlformats.org/drawingml/2006/picture">
                        <pic:nvPicPr>
                          <pic:cNvPr id="22" name="Graphic 22"/>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25876"/>
                            <a:ext cx="164465" cy="162560"/>
                          </a:xfrm>
                          <a:prstGeom prst="rect">
                            <a:avLst/>
                          </a:prstGeom>
                        </pic:spPr>
                      </pic:pic>
                      <pic:pic xmlns:pic="http://schemas.openxmlformats.org/drawingml/2006/picture">
                        <pic:nvPicPr>
                          <pic:cNvPr id="23" name="Graphic 2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642025"/>
                            <a:ext cx="164465" cy="162560"/>
                          </a:xfrm>
                          <a:prstGeom prst="rect">
                            <a:avLst/>
                          </a:prstGeom>
                        </pic:spPr>
                      </pic:pic>
                      <pic:pic xmlns:pic="http://schemas.openxmlformats.org/drawingml/2006/picture">
                        <pic:nvPicPr>
                          <pic:cNvPr id="24" name="Graphic 24"/>
                          <pic:cNvPicPr>
                            <a:picLocks noChangeAspect="1"/>
                          </pic:cNvPicPr>
                        </pic:nvPicPr>
                        <pic:blipFill>
                          <a:blip r:embed="rId17">
                            <a:extLst>
                              <a:ext uri="{96DAC541-7B7A-43D3-8B79-37D633B846F1}">
                                <asvg:svgBlip xmlns:asvg="http://schemas.microsoft.com/office/drawing/2016/SVG/main" r:embed="rId18"/>
                              </a:ext>
                            </a:extLst>
                          </a:blip>
                          <a:srcRect/>
                          <a:stretch/>
                        </pic:blipFill>
                        <pic:spPr>
                          <a:xfrm>
                            <a:off x="2157" y="958174"/>
                            <a:ext cx="160150"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77DA6C" id="Group 1" o:spid="_x0000_s1026" alt="Group of communication icons" style="position:absolute;margin-left:12pt;margin-top:202pt;width:13.1pt;height:80.5pt;z-index:251703296;mso-position-horizontal-relative:page;mso-position-vertical-relative:page;mso-width-relative:margin;mso-height-relative:margin" coordsize="1644,112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">
                  <v:imagedata r:id="rId19" o:title=""/>
                </v:shape>
                <v:shape id="Graphic 22" o:spid="_x0000_s1028" type="#_x0000_t75" style="position:absolute;top:3258;width:1644;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">
                  <v:imagedata r:id="rId20" o:title=""/>
                </v:shape>
                <v:shape id="Graphic 23" o:spid="_x0000_s1029" type="#_x0000_t75" style="position:absolute;top:6420;width:1644;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">
                  <v:imagedata r:id="rId21" o:title=""/>
                </v:shape>
                <v:shape id="Graphic 24" o:spid="_x0000_s1030" type="#_x0000_t75" style="position:absolute;left:21;top:9581;width:1602;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">
                  <v:imagedata r:id="rId22" o:title=""/>
                </v:shape>
                <w10:wrap type="square" anchorx="page" anchory="page"/>
                <w10:anchorlock/>
              </v:group>
            </w:pict>
          </mc:Fallback>
        </mc:AlternateContent>
      </w:r>
      <w:r w:rsidR="00B83FE8" w:rsidRPr="001E2BAB">
        <w:rPr>
          <w:noProof/>
          <w:vertAlign w:val="subscript"/>
        </w:rPr>
        <mc:AlternateContent>
          <mc:Choice Requires="wps">
            <w:drawing>
              <wp:anchor distT="45720" distB="45720" distL="114300" distR="114300" simplePos="0" relativeHeight="251658242" behindDoc="0" locked="1" layoutInCell="1" allowOverlap="1" wp14:anchorId="694E51A2" wp14:editId="4FA68AC5">
                <wp:simplePos x="0" y="0"/>
                <wp:positionH relativeFrom="page">
                  <wp:posOffset>266065</wp:posOffset>
                </wp:positionH>
                <wp:positionV relativeFrom="page">
                  <wp:posOffset>2517775</wp:posOffset>
                </wp:positionV>
                <wp:extent cx="2185035" cy="12573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035" cy="1257300"/>
                        </a:xfrm>
                        <a:prstGeom prst="rect">
                          <a:avLst/>
                        </a:prstGeom>
                        <a:noFill/>
                        <a:ln w="9525">
                          <a:noFill/>
                          <a:miter lim="800000"/>
                          <a:headEnd/>
                          <a:tailEnd/>
                        </a:ln>
                      </wps:spPr>
                      <wps:txbx>
                        <w:txbxContent>
                          <w:p w14:paraId="114DE967" w14:textId="77777777" w:rsidR="001E2BAB" w:rsidRPr="00614F16" w:rsidRDefault="00685DCE" w:rsidP="00E67DB7">
                            <w:pPr>
                              <w:pStyle w:val="ContactInfo"/>
                              <w:rPr>
                                <w:rFonts w:ascii="Aptos" w:hAnsi="Aptos"/>
                                <w:sz w:val="20"/>
                                <w:szCs w:val="22"/>
                              </w:rPr>
                            </w:pPr>
                            <w:r w:rsidRPr="00614F16">
                              <w:rPr>
                                <w:rFonts w:ascii="Aptos" w:hAnsi="Aptos"/>
                                <w:sz w:val="20"/>
                                <w:szCs w:val="22"/>
                              </w:rPr>
                              <w:t>(+61)</w:t>
                            </w:r>
                            <w:r w:rsidR="00776279" w:rsidRPr="00614F16">
                              <w:rPr>
                                <w:rFonts w:ascii="Aptos" w:hAnsi="Aptos"/>
                                <w:sz w:val="20"/>
                                <w:szCs w:val="22"/>
                              </w:rPr>
                              <w:t xml:space="preserve"> </w:t>
                            </w:r>
                            <w:r w:rsidRPr="00614F16">
                              <w:rPr>
                                <w:rFonts w:ascii="Aptos" w:hAnsi="Aptos"/>
                                <w:sz w:val="20"/>
                                <w:szCs w:val="22"/>
                              </w:rPr>
                              <w:t>477477991</w:t>
                            </w:r>
                          </w:p>
                          <w:p w14:paraId="74FFC87D" w14:textId="77777777" w:rsidR="001E2BAB" w:rsidRPr="00614F16" w:rsidRDefault="00685DCE" w:rsidP="00E67DB7">
                            <w:pPr>
                              <w:pStyle w:val="ContactInfo"/>
                              <w:rPr>
                                <w:rFonts w:ascii="Aptos" w:hAnsi="Aptos"/>
                                <w:sz w:val="20"/>
                                <w:szCs w:val="22"/>
                              </w:rPr>
                            </w:pPr>
                            <w:r w:rsidRPr="00614F16">
                              <w:rPr>
                                <w:rFonts w:ascii="Aptos" w:hAnsi="Aptos"/>
                                <w:sz w:val="20"/>
                                <w:szCs w:val="22"/>
                              </w:rPr>
                              <w:t>Murraylewin91@gmail.com</w:t>
                            </w:r>
                          </w:p>
                          <w:p w14:paraId="13BB6CD5" w14:textId="77777777" w:rsidR="001E2BAB" w:rsidRPr="00614F16" w:rsidRDefault="00685DCE" w:rsidP="00E67DB7">
                            <w:pPr>
                              <w:pStyle w:val="ContactInfo"/>
                              <w:rPr>
                                <w:rFonts w:ascii="Aptos" w:hAnsi="Aptos"/>
                                <w:sz w:val="20"/>
                                <w:szCs w:val="22"/>
                              </w:rPr>
                            </w:pPr>
                            <w:r w:rsidRPr="00614F16">
                              <w:rPr>
                                <w:rFonts w:ascii="Aptos" w:hAnsi="Aptos"/>
                                <w:sz w:val="20"/>
                                <w:szCs w:val="22"/>
                              </w:rPr>
                              <w:t>Cottesloe, Western Australia</w:t>
                            </w:r>
                          </w:p>
                          <w:p w14:paraId="184ADFF4" w14:textId="77777777" w:rsidR="00B83FE8" w:rsidRPr="00614F16" w:rsidRDefault="0005061E" w:rsidP="0005061E">
                            <w:pPr>
                              <w:pStyle w:val="ContactInfo"/>
                              <w:rPr>
                                <w:rFonts w:ascii="Aptos" w:hAnsi="Aptos"/>
                                <w:sz w:val="18"/>
                                <w:szCs w:val="20"/>
                              </w:rPr>
                            </w:pPr>
                            <w:hyperlink r:id="rId23" w:history="1">
                              <w:r w:rsidRPr="00614F16">
                                <w:rPr>
                                  <w:rStyle w:val="Hyperlink"/>
                                  <w:rFonts w:ascii="Aptos" w:hAnsi="Aptos"/>
                                  <w:sz w:val="18"/>
                                  <w:szCs w:val="20"/>
                                </w:rPr>
                                <w:t>Linkedin Murray Lewin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E51A2" id="Text Box 15" o:spid="_x0000_s1031" type="#_x0000_t202" style="position:absolute;left:0;text-align:left;margin-left:20.95pt;margin-top:198.25pt;width:172.05pt;height:99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" filled="f" stroked="f">
                <v:textbox>
                  <w:txbxContent>
                    <w:p w14:paraId="713E609F" w14:textId="77777777" w:rsidR="001E2BAB" w:rsidRPr="00614F16" w:rsidRDefault="00685DCE" w:rsidP="00E67DB7">
                      <w:pPr>
                        <w:pStyle w:val="ContactInfo"/>
                        <w:rPr>
                          <w:rFonts w:ascii="Aptos" w:hAnsi="Aptos"/>
                          <w:sz w:val="20"/>
                          <w:szCs w:val="22"/>
                        </w:rPr>
                      </w:pPr>
                      <w:r w:rsidRPr="00614F16">
                        <w:rPr>
                          <w:rFonts w:ascii="Aptos" w:hAnsi="Aptos"/>
                          <w:sz w:val="20"/>
                          <w:szCs w:val="22"/>
                        </w:rPr>
                        <w:t>(+61)</w:t>
                      </w:r>
                      <w:r w:rsidR="00776279" w:rsidRPr="00614F16">
                        <w:rPr>
                          <w:rFonts w:ascii="Aptos" w:hAnsi="Aptos"/>
                          <w:sz w:val="20"/>
                          <w:szCs w:val="22"/>
                        </w:rPr>
                        <w:t xml:space="preserve"> </w:t>
                      </w:r>
                      <w:r w:rsidRPr="00614F16">
                        <w:rPr>
                          <w:rFonts w:ascii="Aptos" w:hAnsi="Aptos"/>
                          <w:sz w:val="20"/>
                          <w:szCs w:val="22"/>
                        </w:rPr>
                        <w:t>477477991</w:t>
                      </w:r>
                    </w:p>
                    <w:p w14:paraId="010DABE0" w14:textId="77777777" w:rsidR="001E2BAB" w:rsidRPr="00614F16" w:rsidRDefault="00685DCE" w:rsidP="00E67DB7">
                      <w:pPr>
                        <w:pStyle w:val="ContactInfo"/>
                        <w:rPr>
                          <w:rFonts w:ascii="Aptos" w:hAnsi="Aptos"/>
                          <w:sz w:val="20"/>
                          <w:szCs w:val="22"/>
                        </w:rPr>
                      </w:pPr>
                      <w:r w:rsidRPr="00614F16">
                        <w:rPr>
                          <w:rFonts w:ascii="Aptos" w:hAnsi="Aptos"/>
                          <w:sz w:val="20"/>
                          <w:szCs w:val="22"/>
                        </w:rPr>
                        <w:t>Murraylewin91@gmail.com</w:t>
                      </w:r>
                    </w:p>
                    <w:p w14:paraId="04876A73" w14:textId="77777777" w:rsidR="001E2BAB" w:rsidRPr="00614F16" w:rsidRDefault="00685DCE" w:rsidP="00E67DB7">
                      <w:pPr>
                        <w:pStyle w:val="ContactInfo"/>
                        <w:rPr>
                          <w:rFonts w:ascii="Aptos" w:hAnsi="Aptos"/>
                          <w:sz w:val="20"/>
                          <w:szCs w:val="22"/>
                        </w:rPr>
                      </w:pPr>
                      <w:r w:rsidRPr="00614F16">
                        <w:rPr>
                          <w:rFonts w:ascii="Aptos" w:hAnsi="Aptos"/>
                          <w:sz w:val="20"/>
                          <w:szCs w:val="22"/>
                        </w:rPr>
                        <w:t>Cottesloe, Western Australia</w:t>
                      </w:r>
                    </w:p>
                    <w:p w14:paraId="5A0B687D" w14:textId="77777777" w:rsidR="00B83FE8" w:rsidRPr="00614F16" w:rsidRDefault="0005061E" w:rsidP="0005061E">
                      <w:pPr>
                        <w:pStyle w:val="ContactInfo"/>
                        <w:rPr>
                          <w:rFonts w:ascii="Aptos" w:hAnsi="Aptos"/>
                          <w:sz w:val="18"/>
                          <w:szCs w:val="20"/>
                        </w:rPr>
                      </w:pPr>
                      <w:hyperlink r:id="rId24" w:history="1">
                        <w:r w:rsidRPr="00614F16">
                          <w:rPr>
                            <w:rStyle w:val="Hyperlink"/>
                            <w:rFonts w:ascii="Aptos" w:hAnsi="Aptos"/>
                            <w:sz w:val="18"/>
                            <w:szCs w:val="20"/>
                          </w:rPr>
                          <w:t>Linkedin Murray Lewin</w:t>
                        </w:r>
                      </w:hyperlink>
                    </w:p>
                  </w:txbxContent>
                </v:textbox>
                <w10:wrap anchorx="page" anchory="page"/>
                <w10:anchorlock/>
              </v:shape>
            </w:pict>
          </mc:Fallback>
        </mc:AlternateContent>
      </w:r>
      <w:r w:rsidR="00B83FE8" w:rsidRPr="001E2BAB">
        <w:rPr>
          <w:noProof/>
          <w:vertAlign w:val="subscript"/>
        </w:rPr>
        <mc:AlternateContent>
          <mc:Choice Requires="wps">
            <w:drawing>
              <wp:anchor distT="45720" distB="45720" distL="114300" distR="114300" simplePos="0" relativeHeight="251658241" behindDoc="0" locked="1" layoutInCell="1" allowOverlap="1" wp14:anchorId="6D8B647B" wp14:editId="0A16464B">
                <wp:simplePos x="0" y="0"/>
                <wp:positionH relativeFrom="page">
                  <wp:posOffset>48260</wp:posOffset>
                </wp:positionH>
                <wp:positionV relativeFrom="page">
                  <wp:posOffset>2133600</wp:posOffset>
                </wp:positionV>
                <wp:extent cx="1837690" cy="283210"/>
                <wp:effectExtent l="0"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7690" cy="283210"/>
                        </a:xfrm>
                        <a:prstGeom prst="rect">
                          <a:avLst/>
                        </a:prstGeom>
                        <a:noFill/>
                        <a:ln w="9525">
                          <a:noFill/>
                          <a:miter lim="800000"/>
                          <a:headEnd/>
                          <a:tailEnd/>
                        </a:ln>
                      </wps:spPr>
                      <wps:txbx>
                        <w:txbxContent>
                          <w:p w14:paraId="07473264" w14:textId="77777777" w:rsidR="00B83FE8" w:rsidRPr="00614F16" w:rsidRDefault="00E14BF0" w:rsidP="00E14BF0">
                            <w:pPr>
                              <w:pStyle w:val="Heading1"/>
                              <w:rPr>
                                <w:rFonts w:ascii="Aptos" w:hAnsi="Aptos"/>
                                <w:sz w:val="24"/>
                                <w:szCs w:val="24"/>
                              </w:rPr>
                            </w:pPr>
                            <w:r w:rsidRPr="00614F16">
                              <w:rPr>
                                <w:rFonts w:ascii="Aptos" w:hAnsi="Aptos"/>
                                <w:sz w:val="24"/>
                                <w:szCs w:val="24"/>
                              </w:rPr>
                              <w:t>Contact</w:t>
                            </w:r>
                            <w:r w:rsidR="00C70E81">
                              <w:rPr>
                                <w:rFonts w:ascii="Aptos" w:hAnsi="Aptos"/>
                                <w:sz w:val="24"/>
                                <w:szCs w:val="24"/>
                              </w:rPr>
                              <w:t xml:space="preserve">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B647B" id="Text Box 25" o:spid="_x0000_s1032" type="#_x0000_t202" style="position:absolute;left:0;text-align:left;margin-left:3.8pt;margin-top:168pt;width:144.7pt;height:22.3pt;z-index:25165824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sg/AEAANQ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" filled="f" stroked="f">
                <v:textbox>
                  <w:txbxContent>
                    <w:p w14:paraId="5B771EE1" w14:textId="77777777" w:rsidR="00B83FE8" w:rsidRPr="00614F16" w:rsidRDefault="00E14BF0" w:rsidP="00E14BF0">
                      <w:pPr>
                        <w:pStyle w:val="Heading1"/>
                        <w:rPr>
                          <w:rFonts w:ascii="Aptos" w:hAnsi="Aptos"/>
                          <w:sz w:val="24"/>
                          <w:szCs w:val="24"/>
                        </w:rPr>
                      </w:pPr>
                      <w:r w:rsidRPr="00614F16">
                        <w:rPr>
                          <w:rFonts w:ascii="Aptos" w:hAnsi="Aptos"/>
                          <w:sz w:val="24"/>
                          <w:szCs w:val="24"/>
                        </w:rPr>
                        <w:t>Contact</w:t>
                      </w:r>
                      <w:r w:rsidR="00C70E81">
                        <w:rPr>
                          <w:rFonts w:ascii="Aptos" w:hAnsi="Aptos"/>
                          <w:sz w:val="24"/>
                          <w:szCs w:val="24"/>
                        </w:rPr>
                        <w:t xml:space="preserve"> Details</w:t>
                      </w:r>
                    </w:p>
                  </w:txbxContent>
                </v:textbox>
                <w10:wrap anchorx="page" anchory="page"/>
                <w10:anchorlock/>
              </v:shape>
            </w:pict>
          </mc:Fallback>
        </mc:AlternateContent>
      </w:r>
      <w:r w:rsidR="00B83FE8" w:rsidRPr="001E2BAB">
        <w:rPr>
          <w:noProof/>
        </w:rPr>
        <mc:AlternateContent>
          <mc:Choice Requires="wpg">
            <w:drawing>
              <wp:anchor distT="0" distB="0" distL="114300" distR="114300" simplePos="0" relativeHeight="251658240" behindDoc="1" locked="1" layoutInCell="1" allowOverlap="1" wp14:anchorId="276CCDA0" wp14:editId="775FD873">
                <wp:simplePos x="0" y="0"/>
                <wp:positionH relativeFrom="column">
                  <wp:posOffset>-457200</wp:posOffset>
                </wp:positionH>
                <wp:positionV relativeFrom="paragraph">
                  <wp:posOffset>-228600</wp:posOffset>
                </wp:positionV>
                <wp:extent cx="7770495" cy="10058400"/>
                <wp:effectExtent l="0" t="0" r="1905" b="0"/>
                <wp:wrapNone/>
                <wp:docPr id="747120365"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0495" cy="10058400"/>
                          <a:chOff x="1913" y="0"/>
                          <a:chExt cx="7770981" cy="10058400"/>
                        </a:xfrm>
                      </wpg:grpSpPr>
                      <wps:wsp>
                        <wps:cNvPr id="802873958" name="Rectangle 802873958"/>
                        <wps:cNvSpPr/>
                        <wps:spPr>
                          <a:xfrm>
                            <a:off x="2157238" y="1859280"/>
                            <a:ext cx="5615656" cy="69638"/>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103453" name="Rectangle 351103453"/>
                        <wps:cNvSpPr/>
                        <wps:spPr>
                          <a:xfrm>
                            <a:off x="1913" y="0"/>
                            <a:ext cx="2155325" cy="1005840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CE5197F" id="Group 8" o:spid="_x0000_s1026" alt="&quot;&quot;" style="position:absolute;margin-left:-36pt;margin-top:-18pt;width:611.85pt;height:11in;z-index:-251658240;mso-width-relative:margin" coordorigin="19" coordsize="77709,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">
                <v:rect id="Rectangle 802873958" o:spid="_x0000_s1027" style="position:absolute;left:21572;top:18592;width:56156;height: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" fillcolor="#f2efea" stroked="f" strokeweight="1pt"/>
                <v:rect id="Rectangle 351103453" o:spid="_x0000_s1028" style="position:absolute;left:19;width:21553;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" fillcolor="#f2efea" stroked="f" strokeweight="1pt"/>
                <w10:anchorlock/>
              </v:group>
            </w:pict>
          </mc:Fallback>
        </mc:AlternateContent>
      </w:r>
    </w:p>
    <w:p w14:paraId="1502A9EC" w14:textId="77777777" w:rsidR="00B83FE8" w:rsidRPr="001E2BAB" w:rsidRDefault="00685DCE" w:rsidP="00B83FE8">
      <w:pPr>
        <w:pStyle w:val="Title"/>
      </w:pPr>
      <w:r>
        <w:t>Murray</w:t>
      </w:r>
    </w:p>
    <w:p w14:paraId="223D7C35" w14:textId="77777777" w:rsidR="00B83FE8" w:rsidRPr="001E2BAB" w:rsidRDefault="00685DCE" w:rsidP="00B83FE8">
      <w:pPr>
        <w:pStyle w:val="Title2"/>
      </w:pPr>
      <w:r>
        <w:lastRenderedPageBreak/>
        <w:t>Lewin</w:t>
      </w:r>
    </w:p>
    <w:p w14:paraId="2BD2BCF2" w14:textId="77777777" w:rsidR="00B83FE8" w:rsidRPr="001E2BAB" w:rsidRDefault="00776279" w:rsidP="00B83FE8">
      <w:pPr>
        <w:pStyle w:val="Subtitle"/>
      </w:pPr>
      <w:r>
        <w:t>Consultant Engineer</w:t>
      </w:r>
    </w:p>
    <w:p w14:paraId="4EA75286" w14:textId="77777777" w:rsidR="008963A4" w:rsidRDefault="008963A4" w:rsidP="00B83FE8">
      <w:pPr>
        <w:rPr>
          <w:vertAlign w:val="subscript"/>
        </w:rPr>
      </w:pPr>
    </w:p>
    <w:p w14:paraId="0415CAE1" w14:textId="77777777" w:rsidR="008963A4" w:rsidRDefault="008963A4">
      <w:pPr>
        <w:spacing w:after="160" w:line="259" w:lineRule="auto"/>
        <w:jc w:val="left"/>
        <w:rPr>
          <w:vertAlign w:val="subscript"/>
        </w:rPr>
      </w:pPr>
      <w:r>
        <w:rPr>
          <w:vertAlign w:val="subscript"/>
        </w:rPr>
        <w:br w:type="page"/>
      </w:r>
    </w:p>
    <w:p w14:paraId="5314D84D" w14:textId="77777777" w:rsidR="00CC1C16" w:rsidRDefault="00451976" w:rsidP="00B83FE8">
      <w:pPr>
        <w:rPr>
          <w:vertAlign w:val="subscript"/>
        </w:rPr>
      </w:pPr>
      <w:r w:rsidRPr="001E2BAB">
        <w:rPr>
          <w:noProof/>
          <w:vertAlign w:val="subscript"/>
        </w:rPr>
        <w:lastRenderedPageBreak/>
        <mc:AlternateContent>
          <mc:Choice Requires="wps">
            <w:drawing>
              <wp:anchor distT="45720" distB="45720" distL="114300" distR="114300" simplePos="0" relativeHeight="251658254" behindDoc="0" locked="1" layoutInCell="1" allowOverlap="1" wp14:anchorId="2233B341" wp14:editId="0869D5E1">
                <wp:simplePos x="0" y="0"/>
                <wp:positionH relativeFrom="page">
                  <wp:posOffset>53340</wp:posOffset>
                </wp:positionH>
                <wp:positionV relativeFrom="page">
                  <wp:posOffset>1073150</wp:posOffset>
                </wp:positionV>
                <wp:extent cx="2032000" cy="4876800"/>
                <wp:effectExtent l="0" t="0" r="0" b="0"/>
                <wp:wrapSquare wrapText="bothSides"/>
                <wp:docPr id="800413942" name="Text Box 800413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4876800"/>
                        </a:xfrm>
                        <a:prstGeom prst="rect">
                          <a:avLst/>
                        </a:prstGeom>
                        <a:noFill/>
                        <a:ln w="9525">
                          <a:noFill/>
                          <a:miter lim="800000"/>
                          <a:headEnd/>
                          <a:tailEnd/>
                        </a:ln>
                      </wps:spPr>
                      <wps:txbx>
                        <w:txbxContent>
                          <w:p w14:paraId="27184D96" w14:textId="77777777" w:rsidR="00451976" w:rsidRPr="00C64947" w:rsidRDefault="00451976" w:rsidP="00451976">
                            <w:pPr>
                              <w:pStyle w:val="Heading1"/>
                              <w:rPr>
                                <w:rFonts w:ascii="Aptos" w:hAnsi="Aptos"/>
                                <w:sz w:val="24"/>
                                <w:szCs w:val="24"/>
                              </w:rPr>
                            </w:pPr>
                            <w:r w:rsidRPr="00C64947">
                              <w:rPr>
                                <w:rFonts w:ascii="Aptos" w:hAnsi="Aptos"/>
                                <w:sz w:val="24"/>
                                <w:szCs w:val="24"/>
                              </w:rPr>
                              <w:t>Volunteering</w:t>
                            </w:r>
                          </w:p>
                          <w:p w14:paraId="6A652B63"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Ronald McDonald House â€“ Big Brother Program (2018)</w:t>
                            </w:r>
                          </w:p>
                          <w:p w14:paraId="463E6223"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Supported and engaged with chronically ill children from rural and remote areas during hospital stays.</w:t>
                            </w:r>
                          </w:p>
                          <w:p w14:paraId="6247A524" w14:textId="77777777" w:rsidR="00C64947" w:rsidRPr="00C64947" w:rsidRDefault="00C64947" w:rsidP="00C64947">
                            <w:pPr>
                              <w:pStyle w:val="Normalleftpanel"/>
                              <w:jc w:val="left"/>
                              <w:rPr>
                                <w:rFonts w:ascii="Aptos" w:hAnsi="Aptos"/>
                                <w:b/>
                                <w:bCs/>
                                <w:sz w:val="18"/>
                                <w:szCs w:val="20"/>
                              </w:rPr>
                            </w:pPr>
                          </w:p>
                          <w:p w14:paraId="71973A68"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Ngalangangpum School â€“ Warmun Community</w:t>
                            </w:r>
                          </w:p>
                          <w:p w14:paraId="51A889F0"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Engaged with Indigenous students in a remote school, fostering cultural understanding and supporting education equity.</w:t>
                            </w:r>
                          </w:p>
                          <w:p w14:paraId="49C0943A" w14:textId="77777777" w:rsidR="00C64947" w:rsidRPr="00C64947" w:rsidRDefault="00C64947" w:rsidP="00C64947">
                            <w:pPr>
                              <w:pStyle w:val="Normalleftpanel"/>
                              <w:jc w:val="left"/>
                              <w:rPr>
                                <w:rFonts w:ascii="Aptos" w:hAnsi="Aptos"/>
                                <w:b/>
                                <w:bCs/>
                                <w:sz w:val="18"/>
                                <w:szCs w:val="20"/>
                              </w:rPr>
                            </w:pPr>
                          </w:p>
                          <w:p w14:paraId="7C035F51"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Mt Hawthorn Special Education Unit</w:t>
                            </w:r>
                          </w:p>
                          <w:p w14:paraId="286C95FF"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Assisted primary students with diverse learning and physical disabilities in their development.</w:t>
                            </w:r>
                          </w:p>
                          <w:p w14:paraId="68C31CF1" w14:textId="77777777" w:rsidR="00C64947" w:rsidRPr="00C64947" w:rsidRDefault="00C64947" w:rsidP="00C64947">
                            <w:pPr>
                              <w:pStyle w:val="Normalleftpanel"/>
                              <w:jc w:val="left"/>
                              <w:rPr>
                                <w:rFonts w:ascii="Aptos" w:hAnsi="Aptos"/>
                                <w:b/>
                                <w:bCs/>
                                <w:sz w:val="18"/>
                                <w:szCs w:val="20"/>
                              </w:rPr>
                            </w:pPr>
                          </w:p>
                          <w:p w14:paraId="203A4A6E"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Quintilian School</w:t>
                            </w:r>
                          </w:p>
                          <w:p w14:paraId="7746219E"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Supervised sports, assisted in classes, and built lasting friendships through the buddy program.</w:t>
                            </w:r>
                          </w:p>
                          <w:p w14:paraId="5884AB6C" w14:textId="77777777" w:rsidR="00C64947" w:rsidRPr="00C64947" w:rsidRDefault="00C64947" w:rsidP="00C64947">
                            <w:pPr>
                              <w:pStyle w:val="Normalleftpanel"/>
                              <w:jc w:val="left"/>
                              <w:rPr>
                                <w:rFonts w:ascii="Aptos" w:hAnsi="Aptos"/>
                                <w:b/>
                                <w:bCs/>
                                <w:sz w:val="18"/>
                                <w:szCs w:val="20"/>
                              </w:rPr>
                            </w:pPr>
                          </w:p>
                          <w:p w14:paraId="74B14657"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Sienna Centre â€“ Holy Rosary Primary School</w:t>
                            </w:r>
                          </w:p>
                          <w:p w14:paraId="4FE47E53" w14:textId="77777777" w:rsidR="00451976" w:rsidRPr="00C64947" w:rsidRDefault="00C64947" w:rsidP="00C64947">
                            <w:pPr>
                              <w:pStyle w:val="Normalleftpanel"/>
                              <w:jc w:val="left"/>
                              <w:rPr>
                                <w:rFonts w:ascii="Aptos" w:hAnsi="Aptos"/>
                                <w:sz w:val="18"/>
                                <w:szCs w:val="20"/>
                              </w:rPr>
                            </w:pPr>
                            <w:r w:rsidRPr="00C64947">
                              <w:rPr>
                                <w:rFonts w:ascii="Aptos" w:hAnsi="Aptos"/>
                                <w:sz w:val="18"/>
                                <w:szCs w:val="20"/>
                              </w:rPr>
                              <w:t>Assisted classroom activities to enhance social skills for children with disabilities.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3B341" id="Text Box 800413942" o:spid="_x0000_s1033" type="#_x0000_t202" style="position:absolute;left:0;text-align:left;margin-left:4.2pt;margin-top:84.5pt;width:160pt;height:384pt;z-index:25165825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" filled="f" stroked="f">
                <v:textbox>
                  <w:txbxContent>
                    <w:p w14:paraId="0BDDE7CD" w14:textId="77777777" w:rsidR="00451976" w:rsidRPr="00C64947" w:rsidRDefault="00451976" w:rsidP="00451976">
                      <w:pPr>
                        <w:pStyle w:val="Heading1"/>
                        <w:rPr>
                          <w:rFonts w:ascii="Aptos" w:hAnsi="Aptos"/>
                          <w:sz w:val="24"/>
                          <w:szCs w:val="24"/>
                        </w:rPr>
                      </w:pPr>
                      <w:r w:rsidRPr="00C64947">
                        <w:rPr>
                          <w:rFonts w:ascii="Aptos" w:hAnsi="Aptos"/>
                          <w:sz w:val="24"/>
                          <w:szCs w:val="24"/>
                        </w:rPr>
                        <w:t xml:space="preserve">Volunteering</w:t>
                      </w:r>
                    </w:p>
                    <w:p w14:paraId="5B125D2B"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Ronald McDonald House â€“ Big Brother Program (2018)</w:t>
                      </w:r>
                    </w:p>
                    <w:p w14:paraId="6A8D0F36"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Supported and engaged with chronically ill children from rural and remote areas during hospital stays.</w:t>
                      </w:r>
                    </w:p>
                    <w:p w14:paraId="408D8D98" w14:textId="77777777" w:rsidR="00C64947" w:rsidRPr="00C64947" w:rsidRDefault="00C64947" w:rsidP="00C64947">
                      <w:pPr>
                        <w:pStyle w:val="Normalleftpanel"/>
                        <w:jc w:val="left"/>
                        <w:rPr>
                          <w:rFonts w:ascii="Aptos" w:hAnsi="Aptos"/>
                          <w:b/>
                          <w:bCs/>
                          <w:sz w:val="18"/>
                          <w:szCs w:val="20"/>
                        </w:rPr>
                      </w:pPr>
                    </w:p>
                    <w:p w14:paraId="117DC72E" w14:textId="77777777" w:rsidR="00C64947" w:rsidRPr="00C64947" w:rsidRDefault="00C64947" w:rsidP="00C64947">
                      <w:pPr>
                        <w:pStyle w:val="Normalleftpanel"/>
                        <w:jc w:val="left"/>
                        <w:rPr>
                          <w:rFonts w:ascii="Aptos" w:hAnsi="Aptos"/>
                          <w:b/>
                          <w:bCs/>
                          <w:sz w:val="18"/>
                          <w:szCs w:val="20"/>
                        </w:rPr>
                      </w:pPr>
                      <w:proofErr w:type="spellStart"/>
                      <w:r w:rsidRPr="00C64947">
                        <w:rPr>
                          <w:rFonts w:ascii="Aptos" w:hAnsi="Aptos"/>
                          <w:b/>
                          <w:bCs/>
                          <w:sz w:val="18"/>
                          <w:szCs w:val="20"/>
                        </w:rPr>
                        <w:t>Ngalangangpum</w:t>
                      </w:r>
                      <w:proofErr w:type="spellEnd"/>
                      <w:r w:rsidRPr="00C64947">
                        <w:rPr>
                          <w:rFonts w:ascii="Aptos" w:hAnsi="Aptos"/>
                          <w:b/>
                          <w:bCs/>
                          <w:sz w:val="18"/>
                          <w:szCs w:val="20"/>
                        </w:rPr>
                        <w:t xml:space="preserve"> School â€“ Warmun Community</w:t>
                      </w:r>
                    </w:p>
                    <w:p w14:paraId="214EE3B7"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Engaged with Indigenous students in a remote school, fostering cultural understanding and supporting education equity.</w:t>
                      </w:r>
                    </w:p>
                    <w:p w14:paraId="6A829934" w14:textId="77777777" w:rsidR="00C64947" w:rsidRPr="00C64947" w:rsidRDefault="00C64947" w:rsidP="00C64947">
                      <w:pPr>
                        <w:pStyle w:val="Normalleftpanel"/>
                        <w:jc w:val="left"/>
                        <w:rPr>
                          <w:rFonts w:ascii="Aptos" w:hAnsi="Aptos"/>
                          <w:b/>
                          <w:bCs/>
                          <w:sz w:val="18"/>
                          <w:szCs w:val="20"/>
                        </w:rPr>
                      </w:pPr>
                    </w:p>
                    <w:p w14:paraId="2F3C42CC"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Mt Hawthorn Special Education Unit</w:t>
                      </w:r>
                    </w:p>
                    <w:p w14:paraId="35DB5CF5"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Assisted primary students with diverse learning and physical disabilities in their development.</w:t>
                      </w:r>
                    </w:p>
                    <w:p w14:paraId="3B89FC78" w14:textId="77777777" w:rsidR="00C64947" w:rsidRPr="00C64947" w:rsidRDefault="00C64947" w:rsidP="00C64947">
                      <w:pPr>
                        <w:pStyle w:val="Normalleftpanel"/>
                        <w:jc w:val="left"/>
                        <w:rPr>
                          <w:rFonts w:ascii="Aptos" w:hAnsi="Aptos"/>
                          <w:b/>
                          <w:bCs/>
                          <w:sz w:val="18"/>
                          <w:szCs w:val="20"/>
                        </w:rPr>
                      </w:pPr>
                    </w:p>
                    <w:p w14:paraId="37A75CCA"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Quintilian School</w:t>
                      </w:r>
                    </w:p>
                    <w:p w14:paraId="2A9F7904" w14:textId="77777777" w:rsidR="00C64947" w:rsidRPr="00C64947" w:rsidRDefault="00C64947" w:rsidP="00C64947">
                      <w:pPr>
                        <w:pStyle w:val="Normalleftpanel"/>
                        <w:jc w:val="left"/>
                        <w:rPr>
                          <w:rFonts w:ascii="Aptos" w:hAnsi="Aptos"/>
                          <w:sz w:val="18"/>
                          <w:szCs w:val="20"/>
                        </w:rPr>
                      </w:pPr>
                      <w:r w:rsidRPr="00C64947">
                        <w:rPr>
                          <w:rFonts w:ascii="Aptos" w:hAnsi="Aptos"/>
                          <w:sz w:val="18"/>
                          <w:szCs w:val="20"/>
                        </w:rPr>
                        <w:t>Supervised sports, assisted in classes, and built lasting friendships through the buddy program.</w:t>
                      </w:r>
                    </w:p>
                    <w:p w14:paraId="42F25ACE" w14:textId="77777777" w:rsidR="00C64947" w:rsidRPr="00C64947" w:rsidRDefault="00C64947" w:rsidP="00C64947">
                      <w:pPr>
                        <w:pStyle w:val="Normalleftpanel"/>
                        <w:jc w:val="left"/>
                        <w:rPr>
                          <w:rFonts w:ascii="Aptos" w:hAnsi="Aptos"/>
                          <w:b/>
                          <w:bCs/>
                          <w:sz w:val="18"/>
                          <w:szCs w:val="20"/>
                        </w:rPr>
                      </w:pPr>
                    </w:p>
                    <w:p w14:paraId="66926E32" w14:textId="77777777" w:rsidR="00C64947" w:rsidRPr="00C64947" w:rsidRDefault="00C64947" w:rsidP="00C64947">
                      <w:pPr>
                        <w:pStyle w:val="Normalleftpanel"/>
                        <w:jc w:val="left"/>
                        <w:rPr>
                          <w:rFonts w:ascii="Aptos" w:hAnsi="Aptos"/>
                          <w:b/>
                          <w:bCs/>
                          <w:sz w:val="18"/>
                          <w:szCs w:val="20"/>
                        </w:rPr>
                      </w:pPr>
                      <w:r w:rsidRPr="00C64947">
                        <w:rPr>
                          <w:rFonts w:ascii="Aptos" w:hAnsi="Aptos"/>
                          <w:b/>
                          <w:bCs/>
                          <w:sz w:val="18"/>
                          <w:szCs w:val="20"/>
                        </w:rPr>
                        <w:t>Sienna Centre â€“ Holy Rosary Primary School</w:t>
                      </w:r>
                    </w:p>
                    <w:p w14:paraId="1A9A5A72" w14:textId="77777777" w:rsidR="00451976" w:rsidRPr="00C64947" w:rsidRDefault="00C64947" w:rsidP="00C64947">
                      <w:pPr>
                        <w:pStyle w:val="Normalleftpanel"/>
                        <w:jc w:val="left"/>
                        <w:rPr>
                          <w:rFonts w:ascii="Aptos" w:hAnsi="Aptos"/>
                          <w:sz w:val="18"/>
                          <w:szCs w:val="20"/>
                        </w:rPr>
                      </w:pPr>
                      <w:r w:rsidRPr="00C64947">
                        <w:rPr>
                          <w:rFonts w:ascii="Aptos" w:hAnsi="Aptos"/>
                          <w:sz w:val="18"/>
                          <w:szCs w:val="20"/>
                        </w:rPr>
                        <w:t>Assisted classroom activities to enhance social skills for children with disabilities.</w:t>
                      </w:r>
                    </w:p>
                  </w:txbxContent>
                </v:textbox>
                <w10:wrap type="square" anchorx="page" anchory="page"/>
                <w10:anchorlock/>
              </v:shape>
            </w:pict>
          </mc:Fallback>
        </mc:AlternateContent>
      </w:r>
      <w:r w:rsidR="00DA3717" w:rsidRPr="001E2BAB">
        <w:rPr>
          <w:noProof/>
          <w:vertAlign w:val="subscript"/>
        </w:rPr>
        <mc:AlternateContent>
          <mc:Choice Requires="wps">
            <w:drawing>
              <wp:anchor distT="45720" distB="45720" distL="114300" distR="114300" simplePos="0" relativeHeight="251658253" behindDoc="0" locked="1" layoutInCell="1" allowOverlap="1" wp14:anchorId="402F6157" wp14:editId="00274228">
                <wp:simplePos x="0" y="0"/>
                <wp:positionH relativeFrom="page">
                  <wp:posOffset>53975</wp:posOffset>
                </wp:positionH>
                <wp:positionV relativeFrom="page">
                  <wp:posOffset>6155055</wp:posOffset>
                </wp:positionV>
                <wp:extent cx="1983740" cy="2863850"/>
                <wp:effectExtent l="0" t="0" r="0" b="0"/>
                <wp:wrapSquare wrapText="bothSides"/>
                <wp:docPr id="119957098" name="Text Box 119957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740" cy="2863850"/>
                        </a:xfrm>
                        <a:prstGeom prst="rect">
                          <a:avLst/>
                        </a:prstGeom>
                        <a:noFill/>
                        <a:ln w="9525">
                          <a:noFill/>
                          <a:miter lim="800000"/>
                          <a:headEnd/>
                          <a:tailEnd/>
                        </a:ln>
                      </wps:spPr>
                      <wps:txbx>
                        <w:txbxContent>
                          <w:p w14:paraId="250F2DA2" w14:textId="77777777" w:rsidR="00DA3717" w:rsidRPr="00614F16" w:rsidRDefault="00DA3717" w:rsidP="00DA3717">
                            <w:pPr>
                              <w:pStyle w:val="Heading1"/>
                              <w:rPr>
                                <w:rFonts w:ascii="Aptos" w:hAnsi="Aptos"/>
                                <w:sz w:val="24"/>
                                <w:szCs w:val="24"/>
                              </w:rPr>
                            </w:pPr>
                            <w:r>
                              <w:rPr>
                                <w:rFonts w:ascii="Aptos" w:hAnsi="Aptos"/>
                                <w:sz w:val="24"/>
                                <w:szCs w:val="24"/>
                              </w:rPr>
                              <w:t>Referees</w:t>
                            </w:r>
                          </w:p>
                          <w:p w14:paraId="34BDDBFB" w14:textId="77777777" w:rsidR="005E124B" w:rsidRDefault="005E124B" w:rsidP="00DA3717">
                            <w:pPr>
                              <w:pStyle w:val="Normalleftpanel"/>
                              <w:jc w:val="left"/>
                              <w:rPr>
                                <w:rFonts w:ascii="Aptos" w:hAnsi="Aptos"/>
                                <w:b/>
                                <w:bCs/>
                                <w:sz w:val="20"/>
                                <w:szCs w:val="22"/>
                              </w:rPr>
                            </w:pPr>
                            <w:r>
                              <w:rPr>
                                <w:rFonts w:ascii="Aptos" w:hAnsi="Aptos"/>
                                <w:b/>
                                <w:bCs/>
                                <w:sz w:val="20"/>
                                <w:szCs w:val="22"/>
                              </w:rPr>
                              <w:t>Professional references are available upon request. Please feel welcome to get in touch if required.</w:t>
                            </w:r>
                          </w:p>
                          <w:p w14:paraId="077937DE" w14:textId="5850F46D" w:rsidR="00D408AC" w:rsidRPr="00D408AC" w:rsidRDefault="00D408AC" w:rsidP="00DA3717">
                            <w:pPr>
                              <w:pStyle w:val="Normalleftpanel"/>
                              <w:jc w:val="left"/>
                              <w:rPr>
                                <w:rFonts w:ascii="Aptos" w:hAnsi="Aptos"/>
                                <w:sz w:val="20"/>
                                <w:szCs w:val="22"/>
                              </w:rPr>
                            </w:pPr>
                            <w:r>
                              <w:rPr>
                                <w:rFonts w:ascii="Aptos" w:hAnsi="Aptos"/>
                                <w:sz w:val="20"/>
                                <w:szCs w:val="22"/>
                              </w:rPr>
                              <w:t>Role: Owner / Snr Manager</w:t>
                            </w:r>
                          </w:p>
                          <w:p w14:paraId="506105B5" w14:textId="77777777" w:rsidR="00D408AC" w:rsidRPr="00D408AC" w:rsidRDefault="00D408AC" w:rsidP="00DA3717">
                            <w:pPr>
                              <w:pStyle w:val="Normalleftpanel"/>
                              <w:jc w:val="left"/>
                              <w:rPr>
                                <w:rFonts w:ascii="Aptos" w:hAnsi="Aptos"/>
                                <w:sz w:val="20"/>
                                <w:szCs w:val="22"/>
                              </w:rPr>
                            </w:pPr>
                            <w:r w:rsidRPr="00D408AC">
                              <w:rPr>
                                <w:rFonts w:ascii="Aptos" w:hAnsi="Aptos"/>
                                <w:sz w:val="20"/>
                                <w:szCs w:val="22"/>
                              </w:rPr>
                              <w:t>Contact:</w:t>
                            </w:r>
                            <w:r w:rsidR="00EE325F">
                              <w:rPr>
                                <w:rFonts w:ascii="Aptos" w:hAnsi="Aptos"/>
                                <w:sz w:val="20"/>
                                <w:szCs w:val="22"/>
                              </w:rPr>
                              <w:t xml:space="preserve"> </w:t>
                            </w:r>
                            <w:r w:rsidR="001C2457">
                              <w:rPr>
                                <w:rFonts w:ascii="Aptos" w:hAnsi="Aptos"/>
                                <w:sz w:val="20"/>
                                <w:szCs w:val="22"/>
                              </w:rPr>
                              <w:t>0402 214 515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2F6157" id="_x0000_t202" coordsize="21600,21600" o:spt="202" path="m,l,21600r21600,l21600,xe">
                <v:stroke joinstyle="miter"/>
                <v:path gradientshapeok="t" o:connecttype="rect"/>
              </v:shapetype>
              <v:shape id="Text Box 119957098" o:spid="_x0000_s1034" type="#_x0000_t202" style="position:absolute;left:0;text-align:left;margin-left:4.25pt;margin-top:484.65pt;width:156.2pt;height:225.5pt;z-index:251658253;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" filled="f" stroked="f">
                <v:textbox>
                  <w:txbxContent>
                    <w:p w14:paraId="250F2DA2" w14:textId="77777777" w:rsidR="00DA3717" w:rsidRPr="00614F16" w:rsidRDefault="00DA3717" w:rsidP="00DA3717">
                      <w:pPr>
                        <w:pStyle w:val="Heading1"/>
                        <w:rPr>
                          <w:rFonts w:ascii="Aptos" w:hAnsi="Aptos"/>
                          <w:sz w:val="24"/>
                          <w:szCs w:val="24"/>
                        </w:rPr>
                      </w:pPr>
                      <w:r>
                        <w:rPr>
                          <w:rFonts w:ascii="Aptos" w:hAnsi="Aptos"/>
                          <w:sz w:val="24"/>
                          <w:szCs w:val="24"/>
                        </w:rPr>
                        <w:t>Referees</w:t>
                      </w:r>
                    </w:p>
                    <w:p w14:paraId="34BDDBFB" w14:textId="77777777" w:rsidR="005E124B" w:rsidRDefault="005E124B" w:rsidP="00DA3717">
                      <w:pPr>
                        <w:pStyle w:val="Normalleftpanel"/>
                        <w:jc w:val="left"/>
                        <w:rPr>
                          <w:rFonts w:ascii="Aptos" w:hAnsi="Aptos"/>
                          <w:b/>
                          <w:bCs/>
                          <w:sz w:val="20"/>
                          <w:szCs w:val="22"/>
                        </w:rPr>
                      </w:pPr>
                      <w:r>
                        <w:rPr>
                          <w:rFonts w:ascii="Aptos" w:hAnsi="Aptos"/>
                          <w:b/>
                          <w:bCs/>
                          <w:sz w:val="20"/>
                          <w:szCs w:val="22"/>
                        </w:rPr>
                        <w:t>Professional references are available upon request. Please feel welcome to get in touch if required.</w:t>
                      </w:r>
                    </w:p>
                    <w:p w14:paraId="077937DE" w14:textId="5850F46D" w:rsidR="00D408AC" w:rsidRPr="00D408AC" w:rsidRDefault="00D408AC" w:rsidP="00DA3717">
                      <w:pPr>
                        <w:pStyle w:val="Normalleftpanel"/>
                        <w:jc w:val="left"/>
                        <w:rPr>
                          <w:rFonts w:ascii="Aptos" w:hAnsi="Aptos"/>
                          <w:sz w:val="20"/>
                          <w:szCs w:val="22"/>
                        </w:rPr>
                      </w:pPr>
                      <w:r>
                        <w:rPr>
                          <w:rFonts w:ascii="Aptos" w:hAnsi="Aptos"/>
                          <w:sz w:val="20"/>
                          <w:szCs w:val="22"/>
                        </w:rPr>
                        <w:t>Role: Owner / Snr Manager</w:t>
                      </w:r>
                    </w:p>
                    <w:p w14:paraId="506105B5" w14:textId="77777777" w:rsidR="00D408AC" w:rsidRPr="00D408AC" w:rsidRDefault="00D408AC" w:rsidP="00DA3717">
                      <w:pPr>
                        <w:pStyle w:val="Normalleftpanel"/>
                        <w:jc w:val="left"/>
                        <w:rPr>
                          <w:rFonts w:ascii="Aptos" w:hAnsi="Aptos"/>
                          <w:sz w:val="20"/>
                          <w:szCs w:val="22"/>
                        </w:rPr>
                      </w:pPr>
                      <w:r w:rsidRPr="00D408AC">
                        <w:rPr>
                          <w:rFonts w:ascii="Aptos" w:hAnsi="Aptos"/>
                          <w:sz w:val="20"/>
                          <w:szCs w:val="22"/>
                        </w:rPr>
                        <w:t>Contact:</w:t>
                      </w:r>
                      <w:r w:rsidR="00EE325F">
                        <w:rPr>
                          <w:rFonts w:ascii="Aptos" w:hAnsi="Aptos"/>
                          <w:sz w:val="20"/>
                          <w:szCs w:val="22"/>
                        </w:rPr>
                        <w:t xml:space="preserve"> </w:t>
                      </w:r>
                      <w:r w:rsidR="001C2457">
                        <w:rPr>
                          <w:rFonts w:ascii="Aptos" w:hAnsi="Aptos"/>
                          <w:sz w:val="20"/>
                          <w:szCs w:val="22"/>
                        </w:rPr>
                        <w:t>0402 214 515</w:t>
                      </w:r>
                    </w:p>
                  </w:txbxContent>
                </v:textbox>
                <w10:wrap type="square" anchorx="page" anchory="page"/>
                <w10:anchorlock/>
              </v:shape>
            </w:pict>
          </mc:Fallback>
        </mc:AlternateContent>
      </w:r>
      <w:r w:rsidR="00B81D38" w:rsidRPr="001E2BAB">
        <w:rPr>
          <w:noProof/>
          <w:vertAlign w:val="subscript"/>
        </w:rPr>
        <mc:AlternateContent>
          <mc:Choice Requires="wps">
            <w:drawing>
              <wp:anchor distT="45720" distB="45720" distL="114300" distR="114300" simplePos="0" relativeHeight="251658252" behindDoc="0" locked="1" layoutInCell="1" allowOverlap="1" wp14:anchorId="6BBAADE6" wp14:editId="458E9D4E">
                <wp:simplePos x="0" y="0"/>
                <wp:positionH relativeFrom="page">
                  <wp:posOffset>57150</wp:posOffset>
                </wp:positionH>
                <wp:positionV relativeFrom="page">
                  <wp:posOffset>133350</wp:posOffset>
                </wp:positionV>
                <wp:extent cx="2032000" cy="1670050"/>
                <wp:effectExtent l="0" t="0" r="0" b="635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0" cy="1670050"/>
                        </a:xfrm>
                        <a:prstGeom prst="rect">
                          <a:avLst/>
                        </a:prstGeom>
                        <a:noFill/>
                        <a:ln w="9525">
                          <a:noFill/>
                          <a:miter lim="800000"/>
                          <a:headEnd/>
                          <a:tailEnd/>
                        </a:ln>
                      </wps:spPr>
                      <wps:txbx>
                        <w:txbxContent>
                          <w:p w14:paraId="5E88A5E2" w14:textId="77777777" w:rsidR="00B81D38" w:rsidRPr="00614F16" w:rsidRDefault="00B81D38" w:rsidP="00B81D38">
                            <w:pPr>
                              <w:pStyle w:val="Heading1"/>
                              <w:rPr>
                                <w:rFonts w:ascii="Aptos" w:hAnsi="Aptos"/>
                                <w:sz w:val="24"/>
                                <w:szCs w:val="24"/>
                              </w:rPr>
                            </w:pPr>
                            <w:r w:rsidRPr="00614F16">
                              <w:rPr>
                                <w:rFonts w:ascii="Aptos" w:hAnsi="Aptos"/>
                                <w:sz w:val="24"/>
                                <w:szCs w:val="24"/>
                              </w:rPr>
                              <w:t>Achievements</w:t>
                            </w:r>
                          </w:p>
                          <w:p w14:paraId="3B50AD83" w14:textId="77777777" w:rsidR="00B81D38" w:rsidRPr="00614F16" w:rsidRDefault="00B81D38" w:rsidP="00B81D38">
                            <w:pPr>
                              <w:pStyle w:val="Normalleftpanel"/>
                              <w:numPr>
                                <w:ilvl w:val="0"/>
                                <w:numId w:val="9"/>
                              </w:numPr>
                              <w:jc w:val="left"/>
                              <w:rPr>
                                <w:rFonts w:ascii="Aptos" w:hAnsi="Aptos"/>
                                <w:sz w:val="20"/>
                                <w:szCs w:val="22"/>
                              </w:rPr>
                            </w:pPr>
                            <w:r w:rsidRPr="00614F16">
                              <w:rPr>
                                <w:rFonts w:ascii="Aptos" w:hAnsi="Aptos"/>
                                <w:sz w:val="20"/>
                                <w:szCs w:val="22"/>
                              </w:rPr>
                              <w:t>Duke of Edinburgh Bronze Medallion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AADE6" id="Text Box 27" o:spid="_x0000_s1035" type="#_x0000_t202" style="position:absolute;left:0;text-align:left;margin-left:4.5pt;margin-top:10.5pt;width:160pt;height:131.5pt;z-index:2516582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" filled="f" stroked="f">
                <v:textbox>
                  <w:txbxContent>
                    <w:p w14:paraId="6F56C10D" w14:textId="77777777" w:rsidR="00B81D38" w:rsidRPr="00614F16" w:rsidRDefault="00B81D38" w:rsidP="00B81D38">
                      <w:pPr>
                        <w:pStyle w:val="Heading1"/>
                        <w:rPr>
                          <w:rFonts w:ascii="Aptos" w:hAnsi="Aptos"/>
                          <w:sz w:val="24"/>
                          <w:szCs w:val="24"/>
                        </w:rPr>
                      </w:pPr>
                      <w:r w:rsidRPr="00614F16">
                        <w:rPr>
                          <w:rFonts w:ascii="Aptos" w:hAnsi="Aptos"/>
                          <w:sz w:val="24"/>
                          <w:szCs w:val="24"/>
                        </w:rPr>
                        <w:t>Achievements</w:t>
                      </w:r>
                    </w:p>
                    <w:p w14:paraId="6E38F9AB" w14:textId="77777777" w:rsidR="00B81D38" w:rsidRPr="00614F16" w:rsidRDefault="00B81D38" w:rsidP="00B81D38">
                      <w:pPr>
                        <w:pStyle w:val="Normalleftpanel"/>
                        <w:numPr>
                          <w:ilvl w:val="0"/>
                          <w:numId w:val="9"/>
                        </w:numPr>
                        <w:jc w:val="left"/>
                        <w:rPr>
                          <w:rFonts w:ascii="Aptos" w:hAnsi="Aptos"/>
                          <w:sz w:val="20"/>
                          <w:szCs w:val="22"/>
                        </w:rPr>
                      </w:pPr>
                      <w:r w:rsidRPr="00614F16">
                        <w:rPr>
                          <w:rFonts w:ascii="Aptos" w:hAnsi="Aptos"/>
                          <w:sz w:val="20"/>
                          <w:szCs w:val="22"/>
                        </w:rPr>
                        <w:t xml:space="preserve">Duke of Edinburgh Bronze Medallion</w:t>
                      </w:r>
                    </w:p>
                  </w:txbxContent>
                </v:textbox>
                <w10:wrap type="square" anchorx="page" anchory="page"/>
                <w10:anchorlock/>
              </v:shape>
            </w:pict>
          </mc:Fallback>
        </mc:AlternateContent>
      </w:r>
      <w:r w:rsidR="005C242D">
        <w:rPr>
          <w:noProof/>
        </w:rPr>
        <mc:AlternateContent>
          <mc:Choice Requires="wps">
            <w:drawing>
              <wp:anchor distT="0" distB="0" distL="114300" distR="114300" simplePos="0" relativeHeight="251658249" behindDoc="0" locked="0" layoutInCell="1" allowOverlap="1" wp14:anchorId="4705753B" wp14:editId="65B975E5">
                <wp:simplePos x="0" y="0"/>
                <wp:positionH relativeFrom="column">
                  <wp:posOffset>-457200</wp:posOffset>
                </wp:positionH>
                <wp:positionV relativeFrom="paragraph">
                  <wp:posOffset>-241300</wp:posOffset>
                </wp:positionV>
                <wp:extent cx="2133600" cy="10179050"/>
                <wp:effectExtent l="0" t="0" r="0" b="0"/>
                <wp:wrapNone/>
                <wp:docPr id="1489800581" name="Rectangle 1"/>
                <wp:cNvGraphicFramePr/>
                <a:graphic xmlns:a="http://schemas.openxmlformats.org/drawingml/2006/main">
                  <a:graphicData uri="http://schemas.microsoft.com/office/word/2010/wordprocessingShape">
                    <wps:wsp>
                      <wps:cNvSpPr/>
                      <wps:spPr>
                        <a:xfrm>
                          <a:off x="0" y="0"/>
                          <a:ext cx="2133600" cy="1017905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01AA5" id="Rectangle 1" o:spid="_x0000_s1026" style="position:absolute;margin-left:-36pt;margin-top:-19pt;width:168pt;height:80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" fillcolor="#f2efea" stroked="f" strokeweight="1pt"/>
            </w:pict>
          </mc:Fallback>
        </mc:AlternateContent>
      </w:r>
    </w:p>
    <w:p w14:paraId="61BAF583" w14:textId="77777777" w:rsidR="00285F35" w:rsidRPr="001E2BAB" w:rsidRDefault="008963A4" w:rsidP="00B83FE8">
      <w:pPr>
        <w:rPr>
          <w:vertAlign w:val="subscript"/>
        </w:rPr>
      </w:pPr>
      <w:r w:rsidRPr="001E2BAB">
        <w:rPr>
          <w:noProof/>
          <w:lang w:eastAsia="en-IN"/>
        </w:rPr>
        <mc:AlternateContent>
          <mc:Choice Requires="wps">
            <w:drawing>
              <wp:anchor distT="45720" distB="45720" distL="114300" distR="114300" simplePos="0" relativeHeight="251658250" behindDoc="0" locked="1" layoutInCell="1" allowOverlap="1" wp14:anchorId="527898DA" wp14:editId="1012F2AA">
                <wp:simplePos x="0" y="0"/>
                <wp:positionH relativeFrom="page">
                  <wp:posOffset>2408555</wp:posOffset>
                </wp:positionH>
                <wp:positionV relativeFrom="page">
                  <wp:posOffset>135890</wp:posOffset>
                </wp:positionV>
                <wp:extent cx="5172075" cy="9252585"/>
                <wp:effectExtent l="0" t="0" r="0" b="5715"/>
                <wp:wrapSquare wrapText="bothSides"/>
                <wp:docPr id="1541548276" name="Text Box 1541548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9252585"/>
                        </a:xfrm>
                        <a:prstGeom prst="rect">
                          <a:avLst/>
                        </a:prstGeom>
                        <a:noFill/>
                        <a:ln w="9525">
                          <a:noFill/>
                          <a:miter lim="800000"/>
                          <a:headEnd/>
                          <a:tailEnd/>
                        </a:ln>
                      </wps:spPr>
                      <wps:txbx>
                        <w:txbxContent>
                          <w:p w14:paraId="7C795A6C" w14:textId="77777777" w:rsidR="008F5025" w:rsidRPr="001E41FC" w:rsidRDefault="002644D4" w:rsidP="008B139B">
                            <w:pPr>
                              <w:pStyle w:val="Heading2"/>
                              <w:spacing w:after="120"/>
                              <w:rPr>
                                <w:rFonts w:ascii="Aptos" w:hAnsi="Aptos"/>
                              </w:rPr>
                            </w:pPr>
                            <w:r w:rsidRPr="001E41FC">
                              <w:rPr>
                                <w:rFonts w:ascii="Aptos" w:hAnsi="Aptos"/>
                              </w:rPr>
                              <w:t>Continued Project Experience</w:t>
                            </w:r>
                            <w:r w:rsidR="001E41FC">
                              <w:rPr>
                                <w:rFonts w:ascii="Aptos" w:hAnsi="Aptos"/>
                              </w:rPr>
                              <w:t xml:space="preserve"> â€“ </w:t>
                            </w:r>
                            <w:r w:rsidR="001B4886" w:rsidRPr="001B4886">
                              <w:rPr>
                                <w:rFonts w:ascii="Aptos" w:hAnsi="Aptos"/>
                              </w:rPr>
                              <w:t>Deloitte Touche Tohmatsu Limited</w:t>
                            </w:r>
                          </w:p>
                          <w:p w14:paraId="568EECAD" w14:textId="77777777" w:rsidR="001058BE" w:rsidRPr="00754C11" w:rsidRDefault="00837C45" w:rsidP="001058BE">
                            <w:pPr>
                              <w:pStyle w:val="Tabletext"/>
                              <w:jc w:val="both"/>
                              <w:rPr>
                                <w:rFonts w:ascii="Aptos" w:hAnsi="Aptos"/>
                                <w:b/>
                                <w:sz w:val="20"/>
                                <w:szCs w:val="28"/>
                              </w:rPr>
                            </w:pPr>
                            <w:r>
                              <w:rPr>
                                <w:rFonts w:ascii="Aptos" w:hAnsi="Aptos"/>
                                <w:b/>
                                <w:sz w:val="20"/>
                                <w:szCs w:val="28"/>
                              </w:rPr>
                              <w:t>Global Gold Mining Operator</w:t>
                            </w:r>
                          </w:p>
                          <w:p w14:paraId="441A8409"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Group Asset Management Framework (Phase 1 and 2), Consultant Engineer</w:t>
                            </w:r>
                          </w:p>
                          <w:p w14:paraId="48482948"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2025 â€“ January 2026</w:t>
                            </w:r>
                          </w:p>
                          <w:p w14:paraId="13648B19" w14:textId="77777777" w:rsidR="00F4689E" w:rsidRPr="00F4689E" w:rsidRDefault="00F4689E" w:rsidP="001058BE">
                            <w:pPr>
                              <w:pStyle w:val="Tabletext"/>
                              <w:jc w:val="both"/>
                              <w:rPr>
                                <w:rFonts w:ascii="Aptos" w:hAnsi="Aptos"/>
                                <w:i/>
                                <w:iCs/>
                                <w:sz w:val="20"/>
                                <w:szCs w:val="28"/>
                              </w:rPr>
                            </w:pPr>
                          </w:p>
                          <w:p w14:paraId="1338ECB1" w14:textId="77777777" w:rsidR="0062799C" w:rsidRPr="0062799C" w:rsidRDefault="0062799C" w:rsidP="0062799C">
                            <w:pPr>
                              <w:pStyle w:val="Tabletext"/>
                              <w:rPr>
                                <w:rFonts w:ascii="Aptos" w:hAnsi="Aptos"/>
                                <w:sz w:val="20"/>
                                <w:szCs w:val="28"/>
                              </w:rPr>
                            </w:pPr>
                            <w:r>
                              <w:rPr>
                                <w:rFonts w:ascii="Aptos" w:hAnsi="Aptos"/>
                                <w:sz w:val="20"/>
                                <w:szCs w:val="28"/>
                              </w:rPr>
                              <w:t>Group Asset Management Framework</w:t>
                            </w:r>
                          </w:p>
                          <w:p w14:paraId="09DCF508" w14:textId="77777777" w:rsidR="0062799C" w:rsidRPr="0062799C" w:rsidRDefault="0062799C" w:rsidP="0062799C">
                            <w:pPr>
                              <w:pStyle w:val="Tabletext"/>
                              <w:rPr>
                                <w:rFonts w:ascii="Aptos" w:hAnsi="Aptos"/>
                                <w:sz w:val="20"/>
                                <w:szCs w:val="28"/>
                              </w:rPr>
                            </w:pPr>
                            <w:r>
                              <w:rPr>
                                <w:rFonts w:ascii="Aptos" w:hAnsi="Aptos"/>
                                <w:sz w:val="20"/>
                                <w:szCs w:val="28"/>
                              </w:rPr>
                              <w:t>Rolled out the group Asset Management Framework and System Definition. Defined Key Practice Areas, system requirements and documentation layout for a global gold mining operator. Worked with the central asset management team across Australia, Chile, South Africa, Ghana &amp; Canada to identify and align global frameworks.</w:t>
                            </w:r>
                          </w:p>
                          <w:p w14:paraId="7CB0E641"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Framework definition and Key Practice Areas rollout.</w:t>
                            </w:r>
                          </w:p>
                          <w:p w14:paraId="297E4E37"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System documentation and global standardisation.</w:t>
                            </w:r>
                          </w:p>
                          <w:p w14:paraId="6D8B5E8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Facilitated international workshops across 5 countries, running sessions with central and site asset management teams.</w:t>
                            </w:r>
                          </w:p>
                          <w:p w14:paraId="16B67D59" w14:textId="77777777" w:rsidR="00F4689E" w:rsidRPr="00F4689E" w:rsidRDefault="00F4689E" w:rsidP="001058BE">
                            <w:pPr>
                              <w:pStyle w:val="Tabletext"/>
                              <w:jc w:val="both"/>
                              <w:rPr>
                                <w:rFonts w:ascii="Aptos" w:hAnsi="Aptos"/>
                                <w:i/>
                                <w:iCs/>
                                <w:sz w:val="20"/>
                                <w:szCs w:val="28"/>
                              </w:rPr>
                            </w:pPr>
                          </w:p>
                          <w:p w14:paraId="71F36F35" w14:textId="77777777" w:rsidR="001058BE" w:rsidRPr="00754C11" w:rsidRDefault="00837C45" w:rsidP="001058BE">
                            <w:pPr>
                              <w:pStyle w:val="Tabletext"/>
                              <w:jc w:val="both"/>
                              <w:rPr>
                                <w:rFonts w:ascii="Aptos" w:hAnsi="Aptos"/>
                                <w:b/>
                                <w:sz w:val="20"/>
                                <w:szCs w:val="28"/>
                              </w:rPr>
                            </w:pPr>
                            <w:r>
                              <w:rPr>
                                <w:rFonts w:ascii="Aptos" w:hAnsi="Aptos"/>
                                <w:b/>
                                <w:sz w:val="20"/>
                                <w:szCs w:val="28"/>
                              </w:rPr>
                              <w:t>Global Iron Ore Producer (Pilbara)</w:t>
                            </w:r>
                          </w:p>
                          <w:p w14:paraId="22FE4715"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Health Index Rollout (Fixed Plant), Consultant Engineer</w:t>
                            </w:r>
                          </w:p>
                          <w:p w14:paraId="0FF9A9CD" w14:textId="77777777" w:rsidR="001058BE" w:rsidRDefault="00400B88" w:rsidP="001058BE">
                            <w:pPr>
                              <w:pStyle w:val="Tabletext"/>
                              <w:jc w:val="both"/>
                              <w:rPr>
                                <w:rFonts w:ascii="Aptos" w:hAnsi="Aptos"/>
                                <w:i/>
                                <w:iCs/>
                                <w:sz w:val="20"/>
                                <w:szCs w:val="28"/>
                              </w:rPr>
                            </w:pPr>
                            <w:r>
                              <w:rPr>
                                <w:rFonts w:ascii="Aptos" w:hAnsi="Aptos"/>
                                <w:i/>
                                <w:iCs/>
                                <w:sz w:val="20"/>
                                <w:szCs w:val="28"/>
                              </w:rPr>
                              <w:t>March 2025 â€“ September 2025</w:t>
                            </w:r>
                          </w:p>
                          <w:p w14:paraId="77F3E7A6" w14:textId="77777777" w:rsidR="00F4689E" w:rsidRPr="00F4689E" w:rsidRDefault="00F4689E" w:rsidP="001058BE">
                            <w:pPr>
                              <w:pStyle w:val="Tabletext"/>
                              <w:jc w:val="both"/>
                              <w:rPr>
                                <w:rFonts w:ascii="Aptos" w:hAnsi="Aptos"/>
                                <w:i/>
                                <w:iCs/>
                                <w:sz w:val="20"/>
                                <w:szCs w:val="28"/>
                              </w:rPr>
                            </w:pPr>
                          </w:p>
                          <w:p w14:paraId="630AC4C3" w14:textId="77777777" w:rsidR="0062799C" w:rsidRPr="0062799C" w:rsidRDefault="0062799C" w:rsidP="0062799C">
                            <w:pPr>
                              <w:pStyle w:val="Tabletext"/>
                              <w:rPr>
                                <w:rFonts w:ascii="Aptos" w:hAnsi="Aptos"/>
                                <w:sz w:val="20"/>
                                <w:szCs w:val="28"/>
                              </w:rPr>
                            </w:pPr>
                            <w:r>
                              <w:rPr>
                                <w:rFonts w:ascii="Aptos" w:hAnsi="Aptos"/>
                                <w:sz w:val="20"/>
                                <w:szCs w:val="28"/>
                              </w:rPr>
                              <w:t>Asset Health Index â€“ Pilbara Fixed Plant Sites</w:t>
                            </w:r>
                          </w:p>
                          <w:p w14:paraId="2F2B579D" w14:textId="77777777" w:rsidR="0062799C" w:rsidRPr="0062799C" w:rsidRDefault="0062799C" w:rsidP="0062799C">
                            <w:pPr>
                              <w:pStyle w:val="Tabletext"/>
                              <w:rPr>
                                <w:rFonts w:ascii="Aptos" w:hAnsi="Aptos"/>
                                <w:sz w:val="20"/>
                                <w:szCs w:val="28"/>
                              </w:rPr>
                            </w:pPr>
                            <w:r>
                              <w:rPr>
                                <w:rFonts w:ascii="Aptos" w:hAnsi="Aptos"/>
                                <w:sz w:val="20"/>
                                <w:szCs w:val="28"/>
                              </w:rPr>
                              <w:t>4/3 roster fly-in fly-out rollout and build of an Asset Health Index across two Pilbara sites, covering wet plant assets and low-grade fixed plant.</w:t>
                            </w:r>
                          </w:p>
                          <w:p w14:paraId="2CCCF5A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Power BI dashboard development to track and communicate asset health scores across sites.</w:t>
                            </w:r>
                          </w:p>
                          <w:p w14:paraId="4DF8FCC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Engagement with Reliability Engineers and site stakeholders to validate AHI scoring methodologies.</w:t>
                            </w:r>
                          </w:p>
                          <w:p w14:paraId="64065AD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People engagement and RE collaboration to align the Asset Health Index with site maintenance strategies.</w:t>
                            </w:r>
                          </w:p>
                          <w:p w14:paraId="62D72625" w14:textId="77777777" w:rsidR="00F4689E" w:rsidRPr="00F4689E" w:rsidRDefault="00F4689E" w:rsidP="001058BE">
                            <w:pPr>
                              <w:pStyle w:val="Tabletext"/>
                              <w:jc w:val="both"/>
                              <w:rPr>
                                <w:rFonts w:ascii="Aptos" w:hAnsi="Aptos"/>
                                <w:i/>
                                <w:iCs/>
                                <w:sz w:val="20"/>
                                <w:szCs w:val="28"/>
                              </w:rPr>
                            </w:pPr>
                          </w:p>
                          <w:p w14:paraId="72DF3CF2" w14:textId="77777777" w:rsidR="001058BE" w:rsidRPr="00754C11" w:rsidRDefault="00837C45" w:rsidP="001058BE">
                            <w:pPr>
                              <w:pStyle w:val="Tabletext"/>
                              <w:jc w:val="both"/>
                              <w:rPr>
                                <w:rFonts w:ascii="Aptos" w:hAnsi="Aptos"/>
                                <w:b/>
                                <w:sz w:val="20"/>
                                <w:szCs w:val="28"/>
                              </w:rPr>
                            </w:pPr>
                            <w:r>
                              <w:rPr>
                                <w:rFonts w:ascii="Aptos" w:hAnsi="Aptos"/>
                                <w:b/>
                                <w:sz w:val="20"/>
                                <w:szCs w:val="28"/>
                              </w:rPr>
                              <w:t>Iron Ore Producer (Pilbara)</w:t>
                            </w:r>
                          </w:p>
                          <w:p w14:paraId="7931F224"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Labour Benchmarking Review, Data &amp; Reporting Analyst</w:t>
                            </w:r>
                          </w:p>
                          <w:p w14:paraId="0C235461"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2025 â€“ March 2025</w:t>
                            </w:r>
                          </w:p>
                          <w:p w14:paraId="4268C61C" w14:textId="77777777" w:rsidR="00F4689E" w:rsidRPr="00F4689E" w:rsidRDefault="00F4689E" w:rsidP="001058BE">
                            <w:pPr>
                              <w:pStyle w:val="Tabletext"/>
                              <w:jc w:val="both"/>
                              <w:rPr>
                                <w:rFonts w:ascii="Aptos" w:hAnsi="Aptos"/>
                                <w:i/>
                                <w:iCs/>
                                <w:sz w:val="20"/>
                                <w:szCs w:val="28"/>
                              </w:rPr>
                            </w:pPr>
                          </w:p>
                          <w:p w14:paraId="4884F4D7" w14:textId="77777777" w:rsidR="0062799C" w:rsidRPr="0062799C" w:rsidRDefault="0062799C" w:rsidP="0062799C">
                            <w:pPr>
                              <w:pStyle w:val="Tabletext"/>
                              <w:rPr>
                                <w:rFonts w:ascii="Aptos" w:hAnsi="Aptos"/>
                                <w:sz w:val="20"/>
                                <w:szCs w:val="28"/>
                              </w:rPr>
                            </w:pPr>
                            <w:r>
                              <w:rPr>
                                <w:rFonts w:ascii="Aptos" w:hAnsi="Aptos"/>
                                <w:sz w:val="20"/>
                                <w:szCs w:val="28"/>
                              </w:rPr>
                              <w:t>Labour Benchmarking Review</w:t>
                            </w:r>
                          </w:p>
                          <w:p w14:paraId="2FB1BFB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Worked with national resources to collect a database of information in order to draw conclusions and summaries on industry standard for labour quantities.</w:t>
                            </w:r>
                          </w:p>
                          <w:p w14:paraId="511385C6"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Direct back-and-forth with client to ensure scope aligned with the desired outcomes and the correct conclusions were made.</w:t>
                            </w:r>
                          </w:p>
                          <w:p w14:paraId="74FFD7AA"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Breaking down each site into major assets using exports from various sources, allowing for accurate comparisons between equivalent datasets (ensuring bias due to resource type/org structure would not affect the end result).</w:t>
                            </w:r>
                          </w:p>
                          <w:p w14:paraId="160193B0" w14:textId="77777777" w:rsidR="00F4689E" w:rsidRPr="00F4689E" w:rsidRDefault="00F4689E" w:rsidP="001058BE">
                            <w:pPr>
                              <w:pStyle w:val="Tabletext"/>
                              <w:jc w:val="both"/>
                              <w:rPr>
                                <w:rFonts w:ascii="Aptos" w:hAnsi="Aptos"/>
                                <w:i/>
                                <w:iCs/>
                                <w:sz w:val="20"/>
                                <w:szCs w:val="28"/>
                              </w:rPr>
                            </w:pPr>
                          </w:p>
                          <w:p w14:paraId="558B9563" w14:textId="77777777" w:rsidR="001058BE" w:rsidRPr="00754C11" w:rsidRDefault="00837C45" w:rsidP="001058BE">
                            <w:pPr>
                              <w:pStyle w:val="Tabletext"/>
                              <w:jc w:val="both"/>
                              <w:rPr>
                                <w:rFonts w:ascii="Aptos" w:hAnsi="Aptos"/>
                                <w:b/>
                                <w:sz w:val="20"/>
                                <w:szCs w:val="28"/>
                              </w:rPr>
                            </w:pPr>
                            <w:r>
                              <w:rPr>
                                <w:rFonts w:ascii="Aptos" w:hAnsi="Aptos"/>
                                <w:b/>
                                <w:sz w:val="20"/>
                                <w:szCs w:val="28"/>
                              </w:rPr>
                              <w:t>Global Iron Ore Producer (Pilbara)</w:t>
                            </w:r>
                          </w:p>
                          <w:p w14:paraId="66EED79F"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Plans (Substations), Engineering Analyst</w:t>
                            </w:r>
                          </w:p>
                          <w:p w14:paraId="73D2D4BC"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2024 â€“ December 2024</w:t>
                            </w:r>
                          </w:p>
                          <w:p w14:paraId="7A3838AA" w14:textId="77777777" w:rsidR="00F4689E" w:rsidRPr="00F4689E" w:rsidRDefault="00F4689E" w:rsidP="001058BE">
                            <w:pPr>
                              <w:pStyle w:val="Tabletext"/>
                              <w:jc w:val="both"/>
                              <w:rPr>
                                <w:rFonts w:ascii="Aptos" w:hAnsi="Aptos"/>
                                <w:i/>
                                <w:iCs/>
                                <w:sz w:val="20"/>
                                <w:szCs w:val="28"/>
                              </w:rPr>
                            </w:pPr>
                          </w:p>
                          <w:p w14:paraId="59E2C213" w14:textId="77777777" w:rsidR="0062799C" w:rsidRPr="0062799C" w:rsidRDefault="0062799C" w:rsidP="0062799C">
                            <w:pPr>
                              <w:pStyle w:val="Tabletext"/>
                              <w:rPr>
                                <w:rFonts w:ascii="Aptos" w:hAnsi="Aptos"/>
                                <w:sz w:val="20"/>
                                <w:szCs w:val="28"/>
                              </w:rPr>
                            </w:pPr>
                            <w:r>
                              <w:rPr>
                                <w:rFonts w:ascii="Aptos" w:hAnsi="Aptos"/>
                                <w:sz w:val="20"/>
                                <w:szCs w:val="28"/>
                              </w:rPr>
                              <w:t>Asset Management Plans â€“ Fixed Plant Substations</w:t>
                            </w:r>
                          </w:p>
                          <w:p w14:paraId="6B3C3787"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Report Building and collation of large data, utilising appendices and other tools to improve reading ease.</w:t>
                            </w:r>
                          </w:p>
                          <w:p w14:paraId="002B341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Substation site validation - checking that the correct regulatory precautions are taken in low voltage substations.</w:t>
                            </w:r>
                          </w:p>
                          <w:p w14:paraId="14798476"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Recommendations are made based on historical costing and Changeout breakdown of assets - ensuring that the best measures are taken to break down each substation in scope.</w:t>
                            </w:r>
                          </w:p>
                          <w:p w14:paraId="14DB6841" w14:textId="77777777" w:rsidR="00F4689E" w:rsidRPr="00F4689E" w:rsidRDefault="00F4689E" w:rsidP="001058BE">
                            <w:pPr>
                              <w:pStyle w:val="Tabletext"/>
                              <w:jc w:val="both"/>
                              <w:rPr>
                                <w:rFonts w:ascii="Aptos" w:hAnsi="Aptos"/>
                                <w:i/>
                                <w:iCs/>
                                <w:sz w:val="20"/>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98DA" id="Text Box 1541548276" o:spid="_x0000_s1036" type="#_x0000_t202" style="position:absolute;left:0;text-align:left;margin-left:189.65pt;margin-top:10.7pt;width:407.25pt;height:728.55pt;z-index:25165825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" filled="f" stroked="f">
                <v:textbox>
                  <w:txbxContent>
                    <w:p w14:paraId="148BED40" w14:textId="77777777" w:rsidR="008F5025" w:rsidRPr="001E41FC" w:rsidRDefault="002644D4" w:rsidP="008B139B">
                      <w:pPr>
                        <w:pStyle w:val="Heading2"/>
                        <w:spacing w:after="120"/>
                        <w:rPr>
                          <w:rFonts w:ascii="Aptos" w:hAnsi="Aptos"/>
                        </w:rPr>
                      </w:pPr>
                      <w:r w:rsidRPr="001E41FC">
                        <w:rPr>
                          <w:rFonts w:ascii="Aptos" w:hAnsi="Aptos"/>
                        </w:rPr>
                        <w:t>Continued Project Experience</w:t>
                      </w:r>
                      <w:r w:rsidR="001E41FC">
                        <w:rPr>
                          <w:rFonts w:ascii="Aptos" w:hAnsi="Aptos"/>
                        </w:rPr>
                        <w:t xml:space="preserve"> â€“ </w:t>
                      </w:r>
                      <w:r w:rsidR="001B4886" w:rsidRPr="001B4886">
                        <w:rPr>
                          <w:rFonts w:ascii="Aptos" w:hAnsi="Aptos"/>
                        </w:rPr>
                        <w:t>Deloitte Touche Tohmatsu Limited</w:t>
                      </w:r>
                    </w:p>
                    <w:p w14:paraId="57195AA9"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Gold Mining Operator</w:t>
                      </w:r>
                    </w:p>
                    <w:p w14:paraId="02B7D7E5"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 xml:space="preserve">Group Asset Management Framework (Phase 1 and 2), Consultant Engineer</w:t>
                      </w:r>
                    </w:p>
                    <w:p w14:paraId="61E21F24"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2025 â€“ January 2026</w:t>
                      </w:r>
                    </w:p>
                    <w:p w14:paraId="3AD195B4" w14:textId="77777777" w:rsidR="00F4689E" w:rsidRPr="00F4689E" w:rsidRDefault="00F4689E" w:rsidP="001058BE">
                      <w:pPr>
                        <w:pStyle w:val="Tabletext"/>
                        <w:jc w:val="both"/>
                        <w:rPr>
                          <w:rFonts w:ascii="Aptos" w:hAnsi="Aptos"/>
                          <w:i/>
                          <w:iCs/>
                          <w:sz w:val="20"/>
                          <w:szCs w:val="28"/>
                        </w:rPr>
                      </w:pPr>
                    </w:p>
                    <w:p w14:paraId="1568DAE8" w14:textId="77777777" w:rsidR="0062799C" w:rsidRPr="0062799C" w:rsidRDefault="0062799C" w:rsidP="0062799C">
                      <w:pPr>
                        <w:pStyle w:val="Tabletext"/>
                        <w:rPr>
                          <w:rFonts w:ascii="Aptos" w:hAnsi="Aptos"/>
                          <w:sz w:val="20"/>
                          <w:szCs w:val="28"/>
                        </w:rPr>
                      </w:pPr>
                      <w:r>
                        <w:rPr>
                          <w:rFonts w:ascii="Aptos" w:hAnsi="Aptos"/>
                          <w:sz w:val="20"/>
                          <w:szCs w:val="28"/>
                        </w:rPr>
                        <w:t xml:space="preserve">Group Asset Management Framework</w:t>
                      </w:r>
                    </w:p>
                    <w:p w14:paraId="72A2B8D1" w14:textId="77777777" w:rsidR="0062799C" w:rsidRPr="0062799C" w:rsidRDefault="0062799C" w:rsidP="0062799C">
                      <w:pPr>
                        <w:pStyle w:val="Tabletext"/>
                        <w:rPr>
                          <w:rFonts w:ascii="Aptos" w:hAnsi="Aptos"/>
                          <w:sz w:val="20"/>
                          <w:szCs w:val="28"/>
                        </w:rPr>
                      </w:pPr>
                      <w:r>
                        <w:rPr>
                          <w:rFonts w:ascii="Aptos" w:hAnsi="Aptos"/>
                          <w:sz w:val="20"/>
                          <w:szCs w:val="28"/>
                        </w:rPr>
                        <w:t xml:space="preserve">Rolled out the group Asset Management Framework and System Definition. Defined Key Practice Areas, system requirements and documentation layout for a global gold mining operator. Worked with the central asset management team across Australia, Chile, South Africa, Ghana &amp; Canada to identify and align global frameworks.</w:t>
                      </w:r>
                    </w:p>
                    <w:p w14:paraId="67990F27"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Framework definition and Key Practice Areas rollout.</w:t>
                      </w:r>
                    </w:p>
                    <w:p w14:paraId="75E7344A"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Asset Management System documentation and global standardisation.</w:t>
                      </w:r>
                    </w:p>
                    <w:p w14:paraId="41CDF50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Facilitated international workshops across 5 countries, running sessions with central and site asset management teams.</w:t>
                      </w:r>
                    </w:p>
                    <w:p w14:paraId="153D774B" w14:textId="77777777" w:rsidR="00F4689E" w:rsidRPr="00F4689E" w:rsidRDefault="00F4689E" w:rsidP="001058BE">
                      <w:pPr>
                        <w:pStyle w:val="Tabletext"/>
                        <w:jc w:val="both"/>
                        <w:rPr>
                          <w:rFonts w:ascii="Aptos" w:hAnsi="Aptos"/>
                          <w:i/>
                          <w:iCs/>
                          <w:sz w:val="20"/>
                          <w:szCs w:val="28"/>
                        </w:rPr>
                      </w:pPr>
                    </w:p>
                    <w:p w14:paraId="72162DBE"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57E5C663"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 xml:space="preserve">Asset Health Index Rollout (Fixed Plant), Consultant Engineer</w:t>
                      </w:r>
                    </w:p>
                    <w:p w14:paraId="24F8A141" w14:textId="77777777" w:rsidR="001058BE" w:rsidRDefault="00400B88" w:rsidP="001058BE">
                      <w:pPr>
                        <w:pStyle w:val="Tabletext"/>
                        <w:jc w:val="both"/>
                        <w:rPr>
                          <w:rFonts w:ascii="Aptos" w:hAnsi="Aptos"/>
                          <w:i/>
                          <w:iCs/>
                          <w:sz w:val="20"/>
                          <w:szCs w:val="28"/>
                        </w:rPr>
                      </w:pPr>
                      <w:r>
                        <w:rPr>
                          <w:rFonts w:ascii="Aptos" w:hAnsi="Aptos"/>
                          <w:i/>
                          <w:iCs/>
                          <w:sz w:val="20"/>
                          <w:szCs w:val="28"/>
                        </w:rPr>
                        <w:t>March 2025 â€“ September 2025</w:t>
                      </w:r>
                    </w:p>
                    <w:p w14:paraId="714EF38E" w14:textId="77777777" w:rsidR="00F4689E" w:rsidRPr="00F4689E" w:rsidRDefault="00F4689E" w:rsidP="001058BE">
                      <w:pPr>
                        <w:pStyle w:val="Tabletext"/>
                        <w:jc w:val="both"/>
                        <w:rPr>
                          <w:rFonts w:ascii="Aptos" w:hAnsi="Aptos"/>
                          <w:i/>
                          <w:iCs/>
                          <w:sz w:val="20"/>
                          <w:szCs w:val="28"/>
                        </w:rPr>
                      </w:pPr>
                    </w:p>
                    <w:p w14:paraId="7CE29095"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Health Index â€“ Pilbara Fixed Plant Sites</w:t>
                      </w:r>
                    </w:p>
                    <w:p w14:paraId="1AD1AA07" w14:textId="77777777" w:rsidR="0062799C" w:rsidRPr="0062799C" w:rsidRDefault="0062799C" w:rsidP="0062799C">
                      <w:pPr>
                        <w:pStyle w:val="Tabletext"/>
                        <w:rPr>
                          <w:rFonts w:ascii="Aptos" w:hAnsi="Aptos"/>
                          <w:sz w:val="20"/>
                          <w:szCs w:val="28"/>
                        </w:rPr>
                      </w:pPr>
                      <w:r>
                        <w:rPr>
                          <w:rFonts w:ascii="Aptos" w:hAnsi="Aptos"/>
                          <w:sz w:val="20"/>
                          <w:szCs w:val="28"/>
                        </w:rPr>
                        <w:t xml:space="preserve">4/3 roster fly-in fly-out rollout and build of an Asset Health Index across two Pilbara sites, covering wet plant assets and low-grade fixed plant.</w:t>
                      </w:r>
                    </w:p>
                    <w:p w14:paraId="787498CB"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Power BI dashboard development to track and communicate asset health scores across sites.</w:t>
                      </w:r>
                    </w:p>
                    <w:p w14:paraId="2C16A42D"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Engagement with Reliability Engineers and site stakeholders to validate AHI scoring methodologies.</w:t>
                      </w:r>
                    </w:p>
                    <w:p w14:paraId="7BA512B5"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People engagement and RE collaboration to align the Asset Health Index with site maintenance strategies.</w:t>
                      </w:r>
                    </w:p>
                    <w:p w14:paraId="06CBAB15" w14:textId="77777777" w:rsidR="00F4689E" w:rsidRPr="00F4689E" w:rsidRDefault="00F4689E" w:rsidP="001058BE">
                      <w:pPr>
                        <w:pStyle w:val="Tabletext"/>
                        <w:jc w:val="both"/>
                        <w:rPr>
                          <w:rFonts w:ascii="Aptos" w:hAnsi="Aptos"/>
                          <w:i/>
                          <w:iCs/>
                          <w:sz w:val="20"/>
                          <w:szCs w:val="28"/>
                        </w:rPr>
                      </w:pPr>
                    </w:p>
                    <w:p w14:paraId="4E6F0BE3"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Iron Ore Producer (Pilbara)</w:t>
                      </w:r>
                    </w:p>
                    <w:p w14:paraId="1527D357"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Labour Benchmarking Review, Data &amp; Reporting Analyst</w:t>
                      </w:r>
                    </w:p>
                    <w:p w14:paraId="33E37C36" w14:textId="77777777" w:rsidR="001058BE" w:rsidRDefault="00400B88" w:rsidP="001058BE">
                      <w:pPr>
                        <w:pStyle w:val="Tabletext"/>
                        <w:jc w:val="both"/>
                        <w:rPr>
                          <w:rFonts w:ascii="Aptos" w:hAnsi="Aptos"/>
                          <w:i/>
                          <w:iCs/>
                          <w:sz w:val="20"/>
                          <w:szCs w:val="28"/>
                        </w:rPr>
                      </w:pPr>
                      <w:r>
                        <w:rPr>
                          <w:rFonts w:ascii="Aptos" w:hAnsi="Aptos"/>
                          <w:i/>
                          <w:iCs/>
                          <w:sz w:val="20"/>
                          <w:szCs w:val="28"/>
                        </w:rPr>
                        <w:t>January 2025 â€“ March 2025</w:t>
                      </w:r>
                    </w:p>
                    <w:p w14:paraId="3920E1A9" w14:textId="77777777" w:rsidR="00F4689E" w:rsidRPr="00F4689E" w:rsidRDefault="00F4689E" w:rsidP="001058BE">
                      <w:pPr>
                        <w:pStyle w:val="Tabletext"/>
                        <w:jc w:val="both"/>
                        <w:rPr>
                          <w:rFonts w:ascii="Aptos" w:hAnsi="Aptos"/>
                          <w:i/>
                          <w:iCs/>
                          <w:sz w:val="20"/>
                          <w:szCs w:val="28"/>
                        </w:rPr>
                      </w:pPr>
                    </w:p>
                    <w:p w14:paraId="3D7DD328" w14:textId="77777777" w:rsidR="0062799C" w:rsidRPr="0062799C" w:rsidRDefault="0062799C" w:rsidP="0062799C">
                      <w:pPr>
                        <w:pStyle w:val="Tabletext"/>
                        <w:rPr>
                          <w:rFonts w:ascii="Aptos" w:hAnsi="Aptos"/>
                          <w:sz w:val="20"/>
                          <w:szCs w:val="28"/>
                        </w:rPr>
                      </w:pPr>
                      <w:r>
                        <w:rPr>
                          <w:rFonts w:ascii="Aptos" w:hAnsi="Aptos"/>
                          <w:sz w:val="20"/>
                          <w:szCs w:val="28"/>
                        </w:rPr>
                        <w:t>Labour Benchmarking Review</w:t>
                      </w:r>
                    </w:p>
                    <w:p w14:paraId="1F1A794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Worked with national resources to collect a database of information in order to draw conclusions and summaries on industry standard for labour quantities.</w:t>
                      </w:r>
                    </w:p>
                    <w:p w14:paraId="55AC5BA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Direct back-and-forth with client to ensure scope aligned with the desired outcomes and the correct conclusions were made.</w:t>
                      </w:r>
                    </w:p>
                    <w:p w14:paraId="5045305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Breaking down each site into major assets using exports from various sources, allowing for accurate comparisons between equivalent datasets (ensuring bias due to resource type/org structure would not affect the end result).</w:t>
                      </w:r>
                    </w:p>
                    <w:p w14:paraId="095B9009" w14:textId="77777777" w:rsidR="00F4689E" w:rsidRPr="00F4689E" w:rsidRDefault="00F4689E" w:rsidP="001058BE">
                      <w:pPr>
                        <w:pStyle w:val="Tabletext"/>
                        <w:jc w:val="both"/>
                        <w:rPr>
                          <w:rFonts w:ascii="Aptos" w:hAnsi="Aptos"/>
                          <w:i/>
                          <w:iCs/>
                          <w:sz w:val="20"/>
                          <w:szCs w:val="28"/>
                        </w:rPr>
                      </w:pPr>
                    </w:p>
                    <w:p w14:paraId="18B15F5F"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67A47888"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Plans (Substations), Engineering Analyst</w:t>
                      </w:r>
                    </w:p>
                    <w:p w14:paraId="2BB0DC03" w14:textId="77777777" w:rsidR="001058BE" w:rsidRDefault="00400B88" w:rsidP="001058BE">
                      <w:pPr>
                        <w:pStyle w:val="Tabletext"/>
                        <w:jc w:val="both"/>
                        <w:rPr>
                          <w:rFonts w:ascii="Aptos" w:hAnsi="Aptos"/>
                          <w:i/>
                          <w:iCs/>
                          <w:sz w:val="20"/>
                          <w:szCs w:val="28"/>
                        </w:rPr>
                      </w:pPr>
                      <w:r>
                        <w:rPr>
                          <w:rFonts w:ascii="Aptos" w:hAnsi="Aptos"/>
                          <w:i/>
                          <w:iCs/>
                          <w:sz w:val="20"/>
                          <w:szCs w:val="28"/>
                        </w:rPr>
                        <w:t>September 2024 â€“ December 2024</w:t>
                      </w:r>
                    </w:p>
                    <w:p w14:paraId="3AF53A6E" w14:textId="77777777" w:rsidR="00F4689E" w:rsidRPr="00F4689E" w:rsidRDefault="00F4689E" w:rsidP="001058BE">
                      <w:pPr>
                        <w:pStyle w:val="Tabletext"/>
                        <w:jc w:val="both"/>
                        <w:rPr>
                          <w:rFonts w:ascii="Aptos" w:hAnsi="Aptos"/>
                          <w:i/>
                          <w:iCs/>
                          <w:sz w:val="20"/>
                          <w:szCs w:val="28"/>
                        </w:rPr>
                      </w:pPr>
                    </w:p>
                    <w:p w14:paraId="6CCF518B"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Management Plans â€“ Fixed Plant Substations</w:t>
                      </w:r>
                    </w:p>
                    <w:p w14:paraId="68783B8D"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Report Building and collation of large data, utilising appendices and other tools to improve reading ease.</w:t>
                      </w:r>
                    </w:p>
                    <w:p w14:paraId="67918C6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Substation site validation - checking that the correct regulatory precautions are taken in low voltage substations.</w:t>
                      </w:r>
                    </w:p>
                    <w:p w14:paraId="55C33E41"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Recommendations are made based on historical costing and Changeout breakdown of assets - ensuring that the best measures are taken to break down each substation in scope.</w:t>
                      </w:r>
                    </w:p>
                    <w:p w14:paraId="3E38155C" w14:textId="77777777" w:rsidR="00F4689E" w:rsidRPr="00F4689E" w:rsidRDefault="00F4689E" w:rsidP="001058BE">
                      <w:pPr>
                        <w:pStyle w:val="Tabletext"/>
                        <w:jc w:val="both"/>
                        <w:rPr>
                          <w:rFonts w:ascii="Aptos" w:hAnsi="Aptos"/>
                          <w:i/>
                          <w:iCs/>
                          <w:sz w:val="20"/>
                          <w:szCs w:val="28"/>
                        </w:rPr>
                      </w:pPr>
                    </w:p>
                  </w:txbxContent>
                </v:textbox>
                <w10:wrap type="square" anchorx="page" anchory="page"/>
                <w10:anchorlock/>
              </v:shape>
            </w:pict>
          </mc:Fallback>
        </mc:AlternateContent>
      </w:r>
    </w:p>
    <w:p w14:paraId="5C697FE0" w14:textId="77777777" w:rsidR="00640C40" w:rsidRDefault="00F32271">
      <w:r>
        <w:br w:type="page"/>
      </w:r>
      <w:r w:rsidRPr="001E2BAB">
        <w:rPr>
          <w:noProof/>
          <w:lang w:eastAsia="en-IN"/>
        </w:rPr>
        <mc:AlternateContent>
          <mc:Choice Requires="wps">
            <w:drawing>
              <wp:anchor distT="45720" distB="45720" distL="114300" distR="114300" simplePos="0" relativeHeight="251658260" behindDoc="0" locked="1" layoutInCell="1" allowOverlap="1" wp14:anchorId="527898DA" wp14:editId="1012F2AA">
                <wp:simplePos x="0" y="0"/>
                <wp:positionH relativeFrom="page">
                  <wp:posOffset>2408555</wp:posOffset>
                </wp:positionH>
                <wp:positionV relativeFrom="page">
                  <wp:posOffset>135890</wp:posOffset>
                </wp:positionV>
                <wp:extent cx="5172075" cy="9252585"/>
                <wp:effectExtent l="0" t="0" r="0" b="5715"/>
                <wp:wrapSquare wrapText="bothSides"/>
                <wp:docPr id="1600000001" name="Text Box 1600000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9252585"/>
                        </a:xfrm>
                        <a:prstGeom prst="rect">
                          <a:avLst/>
                        </a:prstGeom>
                        <a:noFill/>
                        <a:ln w="9525">
                          <a:noFill/>
                          <a:miter lim="800000"/>
                          <a:headEnd/>
                          <a:tailEnd/>
                        </a:ln>
                      </wps:spPr>
                      <wps:txbx>
                        <w:txbxContent>
                          <w:p w14:paraId="3E565B0A" w14:textId="77777777" w:rsidR="008F5025" w:rsidRPr="001E41FC" w:rsidRDefault="002644D4" w:rsidP="008B139B">
                            <w:pPr>
                              <w:pStyle w:val="Heading2"/>
                              <w:spacing w:after="120"/>
                              <w:rPr>
                                <w:rFonts w:ascii="Aptos" w:hAnsi="Aptos"/>
                              </w:rPr>
                            </w:pPr>
                            <w:r>
                              <w:rPr>
                                <w:rFonts w:ascii="Aptos" w:hAnsi="Aptos"/>
                              </w:rPr>
                              <w:t>Continued Project Experience â€“ Deloitte Touche Tohmatsu Limited</w:t>
                            </w:r>
                          </w:p>
                          <w:p w14:paraId="11EF5C56" w14:textId="77777777" w:rsidR="001058BE" w:rsidRPr="00754C11" w:rsidRDefault="00837C45" w:rsidP="001058BE">
                            <w:pPr>
                              <w:pStyle w:val="Tabletext"/>
                              <w:jc w:val="both"/>
                              <w:rPr>
                                <w:rFonts w:ascii="Aptos" w:hAnsi="Aptos"/>
                                <w:b/>
                                <w:sz w:val="20"/>
                                <w:szCs w:val="28"/>
                              </w:rPr>
                            </w:pPr>
                            <w:r>
                              <w:rPr>
                                <w:rFonts w:ascii="Aptos" w:hAnsi="Aptos"/>
                                <w:b/>
                                <w:sz w:val="20"/>
                                <w:szCs w:val="28"/>
                              </w:rPr>
                              <w:t>Global Iron Ore Producer (Pilbara)</w:t>
                            </w:r>
                          </w:p>
                          <w:p w14:paraId="26B61095"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Uplift Programme, Graduate Team Member</w:t>
                            </w:r>
                          </w:p>
                          <w:p w14:paraId="31A6E697" w14:textId="77777777" w:rsidR="001058BE" w:rsidRDefault="00400B88" w:rsidP="001058BE">
                            <w:pPr>
                              <w:pStyle w:val="Tabletext"/>
                              <w:jc w:val="both"/>
                              <w:rPr>
                                <w:rFonts w:ascii="Aptos" w:hAnsi="Aptos"/>
                                <w:i/>
                                <w:iCs/>
                                <w:sz w:val="20"/>
                                <w:szCs w:val="28"/>
                              </w:rPr>
                            </w:pPr>
                            <w:r>
                              <w:rPr>
                                <w:rFonts w:ascii="Aptos" w:hAnsi="Aptos"/>
                                <w:i/>
                                <w:iCs/>
                                <w:sz w:val="20"/>
                                <w:szCs w:val="28"/>
                              </w:rPr>
                              <w:t>June 2024 â€“ September 2024</w:t>
                            </w:r>
                          </w:p>
                          <w:p w14:paraId="6AE90D1D" w14:textId="77777777" w:rsidR="00F4689E" w:rsidRPr="00F4689E" w:rsidRDefault="00F4689E" w:rsidP="001058BE">
                            <w:pPr>
                              <w:pStyle w:val="Tabletext"/>
                              <w:jc w:val="both"/>
                              <w:rPr>
                                <w:rFonts w:ascii="Aptos" w:hAnsi="Aptos"/>
                                <w:i/>
                                <w:iCs/>
                                <w:sz w:val="20"/>
                                <w:szCs w:val="28"/>
                              </w:rPr>
                            </w:pPr>
                          </w:p>
                          <w:p w14:paraId="09A8FEB6" w14:textId="77777777" w:rsidR="0062799C" w:rsidRPr="0062799C" w:rsidRDefault="0062799C" w:rsidP="0062799C">
                            <w:pPr>
                              <w:pStyle w:val="Tabletext"/>
                              <w:rPr>
                                <w:rFonts w:ascii="Aptos" w:hAnsi="Aptos"/>
                                <w:sz w:val="20"/>
                                <w:szCs w:val="28"/>
                              </w:rPr>
                            </w:pPr>
                            <w:r>
                              <w:rPr>
                                <w:rFonts w:ascii="Aptos" w:hAnsi="Aptos"/>
                                <w:sz w:val="20"/>
                                <w:szCs w:val="28"/>
                              </w:rPr>
                              <w:t>Asset Tactics Review â€“ Pilbara Operations</w:t>
                            </w:r>
                          </w:p>
                          <w:p w14:paraId="3340324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Defect elimination - bad actor review identifying the worst performing site assets on the basis of downtime and associated criticality.</w:t>
                            </w:r>
                          </w:p>
                          <w:p w14:paraId="40D4D2E9"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Work management - changeout analysis of SAP PM01, PM02 and PM03 notifications to find incomplete changeouts, notification timing issues and causes of unnecessary downtime.</w:t>
                            </w:r>
                          </w:p>
                          <w:p w14:paraId="3FAC12A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Maintenance strategy documentation - PRT and task description review to find gaps or missing information that would make it difficult for an inspector to assess asset condition.</w:t>
                            </w:r>
                          </w:p>
                          <w:p w14:paraId="4755757A" w14:textId="77777777" w:rsidR="00F4689E" w:rsidRPr="00F4689E" w:rsidRDefault="00F4689E" w:rsidP="001058BE">
                            <w:pPr>
                              <w:pStyle w:val="Tabletext"/>
                              <w:jc w:val="both"/>
                              <w:rPr>
                                <w:rFonts w:ascii="Aptos" w:hAnsi="Aptos"/>
                                <w:i/>
                                <w:iCs/>
                                <w:sz w:val="20"/>
                                <w:szCs w:val="28"/>
                              </w:rPr>
                            </w:pPr>
                          </w:p>
                          <w:p w14:paraId="3488A21D" w14:textId="77777777" w:rsidR="008F5025" w:rsidRPr="001E41FC" w:rsidRDefault="002644D4" w:rsidP="008B139B">
                            <w:pPr>
                              <w:pStyle w:val="Heading2"/>
                              <w:spacing w:after="120"/>
                              <w:rPr>
                                <w:rFonts w:ascii="Aptos" w:hAnsi="Aptos"/>
                              </w:rPr>
                            </w:pPr>
                            <w:r>
                              <w:rPr>
                                <w:rFonts w:ascii="Aptos" w:hAnsi="Aptos"/>
                              </w:rPr>
                              <w:t>Previous Experience</w:t>
                            </w:r>
                          </w:p>
                          <w:p w14:paraId="78BFEF60" w14:textId="77777777" w:rsidR="001058BE" w:rsidRPr="00754C11" w:rsidRDefault="00837C45" w:rsidP="001058BE">
                            <w:pPr>
                              <w:pStyle w:val="Tabletext"/>
                              <w:jc w:val="both"/>
                              <w:rPr>
                                <w:rFonts w:ascii="Aptos" w:hAnsi="Aptos"/>
                                <w:b/>
                                <w:sz w:val="20"/>
                                <w:szCs w:val="28"/>
                              </w:rPr>
                            </w:pPr>
                            <w:r>
                              <w:rPr>
                                <w:rFonts w:ascii="Aptos" w:hAnsi="Aptos"/>
                                <w:b/>
                                <w:sz w:val="20"/>
                                <w:szCs w:val="28"/>
                              </w:rPr>
                              <w:t>Macmahon</w:t>
                            </w:r>
                          </w:p>
                          <w:p w14:paraId="764F2298"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Closed Work Order and Parts Reallocation, Storefront</w:t>
                            </w:r>
                          </w:p>
                          <w:p w14:paraId="54EF10A3" w14:textId="77777777" w:rsidR="001058BE" w:rsidRDefault="00400B88" w:rsidP="001058BE">
                            <w:pPr>
                              <w:pStyle w:val="Tabletext"/>
                              <w:jc w:val="both"/>
                              <w:rPr>
                                <w:rFonts w:ascii="Aptos" w:hAnsi="Aptos"/>
                                <w:i/>
                                <w:iCs/>
                                <w:sz w:val="20"/>
                                <w:szCs w:val="28"/>
                              </w:rPr>
                            </w:pPr>
                            <w:r>
                              <w:rPr>
                                <w:rFonts w:ascii="Aptos" w:hAnsi="Aptos"/>
                                <w:i/>
                                <w:iCs/>
                                <w:sz w:val="20"/>
                                <w:szCs w:val="28"/>
                              </w:rPr>
                              <w:t>November 2022 â€“ March 2024 â€“ Part time /Ad Hoc</w:t>
                            </w:r>
                          </w:p>
                          <w:p w14:paraId="725E1AF3" w14:textId="77777777" w:rsidR="00F4689E" w:rsidRPr="00F4689E" w:rsidRDefault="00F4689E" w:rsidP="001058BE">
                            <w:pPr>
                              <w:pStyle w:val="Tabletext"/>
                              <w:jc w:val="both"/>
                              <w:rPr>
                                <w:rFonts w:ascii="Aptos" w:hAnsi="Aptos"/>
                                <w:i/>
                                <w:iCs/>
                                <w:sz w:val="20"/>
                                <w:szCs w:val="28"/>
                              </w:rPr>
                            </w:pPr>
                          </w:p>
                          <w:p w14:paraId="1F3CBF09" w14:textId="77777777" w:rsidR="0062799C" w:rsidRPr="0062799C" w:rsidRDefault="0062799C" w:rsidP="0062799C">
                            <w:pPr>
                              <w:pStyle w:val="Tabletext"/>
                              <w:rPr>
                                <w:rFonts w:ascii="Aptos" w:hAnsi="Aptos"/>
                                <w:sz w:val="20"/>
                                <w:szCs w:val="28"/>
                              </w:rPr>
                            </w:pPr>
                            <w:r>
                              <w:rPr>
                                <w:rFonts w:ascii="Aptos" w:hAnsi="Aptos"/>
                                <w:sz w:val="20"/>
                                <w:szCs w:val="28"/>
                              </w:rPr>
                              <w:t>Using SAP to re-issue stock items back into the storefront that werenâ€™t fitted from maintenance orders. Also preparing work orders for fitters and maintenance crew to perform routine fixes.</w:t>
                            </w:r>
                          </w:p>
                          <w:p w14:paraId="78797F5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Associating parts with SAP ID so that they can be re-issued into stock.</w:t>
                            </w:r>
                          </w:p>
                          <w:p w14:paraId="6816A92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Collecting work orders and ordering parts to make service kits for the team.</w:t>
                            </w:r>
                          </w:p>
                          <w:p w14:paraId="4864563F"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Operating a stock take which involved reviewing item quantities and adjusting SAP as such.</w:t>
                            </w:r>
                          </w:p>
                          <w:p w14:paraId="4C4D8C3F"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Redistribution of hose stockpiles back into stock bins and disposing of out of date hoses to clear backlog.</w:t>
                            </w:r>
                          </w:p>
                          <w:p w14:paraId="560A332A" w14:textId="77777777" w:rsidR="00F4689E" w:rsidRPr="00F4689E" w:rsidRDefault="00F4689E" w:rsidP="001058BE">
                            <w:pPr>
                              <w:pStyle w:val="Tabletext"/>
                              <w:jc w:val="both"/>
                              <w:rPr>
                                <w:rFonts w:ascii="Aptos" w:hAnsi="Aptos"/>
                                <w:i/>
                                <w:iCs/>
                                <w:sz w:val="20"/>
                                <w:szCs w:val="28"/>
                              </w:rPr>
                            </w:pPr>
                          </w:p>
                          <w:p w14:paraId="6059A9C6" w14:textId="77777777" w:rsidR="008F5025" w:rsidRPr="001E41FC" w:rsidRDefault="002644D4" w:rsidP="008B139B">
                            <w:pPr>
                              <w:pStyle w:val="Heading2"/>
                              <w:spacing w:after="120"/>
                              <w:rPr>
                                <w:rFonts w:ascii="Aptos" w:hAnsi="Aptos"/>
                              </w:rPr>
                            </w:pPr>
                            <w:r>
                              <w:rPr>
                                <w:rFonts w:ascii="Aptos" w:hAnsi="Aptos"/>
                              </w:rPr>
                              <w:t>Prior Experience â€“ University of Western Australia</w:t>
                            </w:r>
                          </w:p>
                          <w:p w14:paraId="6AD2F0C3" w14:textId="77777777" w:rsidR="001058BE" w:rsidRPr="00754C11" w:rsidRDefault="00837C45" w:rsidP="001058BE">
                            <w:pPr>
                              <w:pStyle w:val="Tabletext"/>
                              <w:jc w:val="both"/>
                              <w:rPr>
                                <w:rFonts w:ascii="Aptos" w:hAnsi="Aptos"/>
                                <w:b/>
                                <w:sz w:val="20"/>
                                <w:szCs w:val="28"/>
                              </w:rPr>
                            </w:pPr>
                            <w:r>
                              <w:rPr>
                                <w:rFonts w:ascii="Aptos" w:hAnsi="Aptos"/>
                                <w:b/>
                                <w:sz w:val="20"/>
                                <w:szCs w:val="28"/>
                              </w:rPr>
                              <w:t>University of Western Australia</w:t>
                            </w:r>
                          </w:p>
                          <w:p w14:paraId="396B4EE5"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Chatbot UWA Web Design, Group Member</w:t>
                            </w:r>
                          </w:p>
                          <w:p w14:paraId="64BE69F3" w14:textId="77777777" w:rsidR="001058BE" w:rsidRDefault="00400B88" w:rsidP="001058BE">
                            <w:pPr>
                              <w:pStyle w:val="Tabletext"/>
                              <w:jc w:val="both"/>
                              <w:rPr>
                                <w:rFonts w:ascii="Aptos" w:hAnsi="Aptos"/>
                                <w:i/>
                                <w:iCs/>
                                <w:sz w:val="20"/>
                                <w:szCs w:val="28"/>
                              </w:rPr>
                            </w:pPr>
                            <w:r>
                              <w:rPr>
                                <w:rFonts w:ascii="Aptos" w:hAnsi="Aptos"/>
                                <w:i/>
                                <w:iCs/>
                                <w:sz w:val="20"/>
                                <w:szCs w:val="28"/>
                              </w:rPr>
                              <w:t>July 2023 â€“ November 2023</w:t>
                            </w:r>
                          </w:p>
                          <w:p w14:paraId="77F38968" w14:textId="77777777" w:rsidR="00F4689E" w:rsidRPr="00F4689E" w:rsidRDefault="00F4689E" w:rsidP="001058BE">
                            <w:pPr>
                              <w:pStyle w:val="Tabletext"/>
                              <w:jc w:val="both"/>
                              <w:rPr>
                                <w:rFonts w:ascii="Aptos" w:hAnsi="Aptos"/>
                                <w:i/>
                                <w:iCs/>
                                <w:sz w:val="20"/>
                                <w:szCs w:val="28"/>
                              </w:rPr>
                            </w:pPr>
                          </w:p>
                          <w:p w14:paraId="54EB5DD4" w14:textId="77777777" w:rsidR="0062799C" w:rsidRPr="0062799C" w:rsidRDefault="0062799C" w:rsidP="0062799C">
                            <w:pPr>
                              <w:pStyle w:val="Tabletext"/>
                              <w:rPr>
                                <w:rFonts w:ascii="Aptos" w:hAnsi="Aptos"/>
                                <w:sz w:val="20"/>
                                <w:szCs w:val="28"/>
                              </w:rPr>
                            </w:pPr>
                            <w:r>
                              <w:rPr>
                                <w:rFonts w:ascii="Aptos" w:hAnsi="Aptos"/>
                                <w:sz w:val="20"/>
                                <w:szCs w:val="28"/>
                              </w:rPr>
                              <w:t>Create a UWA questionnaire inspired chatbot that uses the ChatGPT algorithm to answer students questions from a webpage.</w:t>
                            </w:r>
                          </w:p>
                          <w:p w14:paraId="647B8261"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HTML and CSS design by first building a framework with HTML and then adding colour and design with CSS.</w:t>
                            </w:r>
                          </w:p>
                          <w:p w14:paraId="7145A07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JavaScript actioning which involved strategically adding buttons and capability to the page such as saving user details, passwords and navigation.</w:t>
                            </w:r>
                          </w:p>
                          <w:p w14:paraId="1729341F"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Python AI training was used to create a link between the AI from Amazon cloud servers and the various documents stored in the UWA questionnaire database. A trial and error system was used to bring the AI to ~95% accuracy.</w:t>
                            </w:r>
                          </w:p>
                          <w:p w14:paraId="22C142BC"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Final Presentation was made and the product was presented to the UWA Software Engineering board which resulted in an overall positive reaction, and 90% overall project mark.</w:t>
                            </w:r>
                          </w:p>
                          <w:p w14:paraId="6B29E5FC" w14:textId="77777777" w:rsidR="00F4689E" w:rsidRPr="00F4689E" w:rsidRDefault="00F4689E" w:rsidP="001058BE">
                            <w:pPr>
                              <w:pStyle w:val="Tabletext"/>
                              <w:jc w:val="both"/>
                              <w:rPr>
                                <w:rFonts w:ascii="Aptos" w:hAnsi="Aptos"/>
                                <w:i/>
                                <w:iCs/>
                                <w:sz w:val="20"/>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98DA" id="Text Box 1600000001" o:spid="_x0000_s1037" type="#_x0000_t202" style="position:absolute;left:0;text-align:left;margin-left:189.65pt;margin-top:10.7pt;width:407.25pt;height:728.55pt;z-index:2516582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" filled="f" stroked="f">
                <v:textbox>
                  <w:txbxContent>
                    <w:p w14:paraId="5579A4C2" w14:textId="77777777" w:rsidR="008F5025" w:rsidRPr="001E41FC" w:rsidRDefault="002644D4" w:rsidP="008B139B">
                      <w:pPr>
                        <w:pStyle w:val="Heading2"/>
                        <w:spacing w:after="120"/>
                        <w:rPr>
                          <w:rFonts w:ascii="Aptos" w:hAnsi="Aptos"/>
                        </w:rPr>
                      </w:pPr>
                      <w:r>
                        <w:rPr>
                          <w:rFonts w:ascii="Aptos" w:hAnsi="Aptos"/>
                        </w:rPr>
                        <w:t>Continued Project Experience â€“ Deloitte Touche Tohmatsu Limited</w:t>
                      </w:r>
                    </w:p>
                    <w:p w14:paraId="36B298F8"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Global Iron Ore Producer (Pilbara)</w:t>
                      </w:r>
                    </w:p>
                    <w:p w14:paraId="7CA32A8C"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Asset Management Uplift Programme, Graduate Team Member</w:t>
                      </w:r>
                    </w:p>
                    <w:p w14:paraId="1AA42F81" w14:textId="77777777" w:rsidR="001058BE" w:rsidRDefault="00400B88" w:rsidP="001058BE">
                      <w:pPr>
                        <w:pStyle w:val="Tabletext"/>
                        <w:jc w:val="both"/>
                        <w:rPr>
                          <w:rFonts w:ascii="Aptos" w:hAnsi="Aptos"/>
                          <w:i/>
                          <w:iCs/>
                          <w:sz w:val="20"/>
                          <w:szCs w:val="28"/>
                        </w:rPr>
                      </w:pPr>
                      <w:r>
                        <w:rPr>
                          <w:rFonts w:ascii="Aptos" w:hAnsi="Aptos"/>
                          <w:i/>
                          <w:iCs/>
                          <w:sz w:val="20"/>
                          <w:szCs w:val="28"/>
                        </w:rPr>
                        <w:t>June 2024 â€“ September 2024</w:t>
                      </w:r>
                    </w:p>
                    <w:p w14:paraId="27BF180B" w14:textId="77777777" w:rsidR="00F4689E" w:rsidRPr="00F4689E" w:rsidRDefault="00F4689E" w:rsidP="001058BE">
                      <w:pPr>
                        <w:pStyle w:val="Tabletext"/>
                        <w:jc w:val="both"/>
                        <w:rPr>
                          <w:rFonts w:ascii="Aptos" w:hAnsi="Aptos"/>
                          <w:i/>
                          <w:iCs/>
                          <w:sz w:val="20"/>
                          <w:szCs w:val="28"/>
                        </w:rPr>
                      </w:pPr>
                    </w:p>
                    <w:p w14:paraId="690A2FF7" w14:textId="77777777" w:rsidR="0062799C" w:rsidRPr="0062799C" w:rsidRDefault="0062799C" w:rsidP="0062799C">
                      <w:pPr>
                        <w:pStyle w:val="Tabletext"/>
                        <w:rPr>
                          <w:rFonts w:ascii="Aptos" w:hAnsi="Aptos"/>
                          <w:sz w:val="20"/>
                          <w:szCs w:val="28"/>
                        </w:rPr>
                      </w:pPr>
                      <w:r>
                        <w:rPr>
                          <w:rFonts w:ascii="Aptos" w:hAnsi="Aptos"/>
                          <w:sz w:val="20"/>
                          <w:szCs w:val="28"/>
                        </w:rPr>
                        <w:t xml:space="preserve">Asset Tactics Review â€“ Pilbara Operations</w:t>
                      </w:r>
                    </w:p>
                    <w:p w14:paraId="46DF0BF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Defect elimination - bad actor review identifying the worst performing site assets on the basis of downtime and associated criticality.</w:t>
                      </w:r>
                    </w:p>
                    <w:p w14:paraId="75DBF360"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Work management - changeout analysis of SAP PM01, PM02 and PM03 notifications to find incomplete changeouts, notification timing issues and causes of unnecessary downtime.</w:t>
                      </w:r>
                    </w:p>
                    <w:p w14:paraId="12149D7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 xml:space="preserve">Maintenance strategy documentation - PRT and task description review to find gaps or missing information that would make it difficult for an inspector to assess asset condition.</w:t>
                      </w:r>
                    </w:p>
                    <w:p w14:paraId="3BEAA8BD" w14:textId="77777777" w:rsidR="00F4689E" w:rsidRPr="00F4689E" w:rsidRDefault="00F4689E" w:rsidP="001058BE">
                      <w:pPr>
                        <w:pStyle w:val="Tabletext"/>
                        <w:jc w:val="both"/>
                        <w:rPr>
                          <w:rFonts w:ascii="Aptos" w:hAnsi="Aptos"/>
                          <w:i/>
                          <w:iCs/>
                          <w:sz w:val="20"/>
                          <w:szCs w:val="28"/>
                        </w:rPr>
                      </w:pPr>
                    </w:p>
                    <w:p w14:paraId="34583CD1" w14:textId="77777777" w:rsidR="008F5025" w:rsidRPr="001E41FC" w:rsidRDefault="002644D4" w:rsidP="008B139B">
                      <w:pPr>
                        <w:pStyle w:val="Heading2"/>
                        <w:spacing w:after="120"/>
                        <w:rPr>
                          <w:rFonts w:ascii="Aptos" w:hAnsi="Aptos"/>
                        </w:rPr>
                      </w:pPr>
                      <w:r>
                        <w:rPr>
                          <w:rFonts w:ascii="Aptos" w:hAnsi="Aptos"/>
                        </w:rPr>
                        <w:t>Previous Experience</w:t>
                      </w:r>
                    </w:p>
                    <w:p w14:paraId="3821F5D1" w14:textId="77777777" w:rsidR="001058BE" w:rsidRPr="00754C11" w:rsidRDefault="00837C45" w:rsidP="001058BE">
                      <w:pPr>
                        <w:pStyle w:val="Tabletext"/>
                        <w:jc w:val="both"/>
                        <w:rPr>
                          <w:rFonts w:ascii="Aptos" w:hAnsi="Aptos"/>
                          <w:b/>
                          <w:sz w:val="20"/>
                          <w:szCs w:val="28"/>
                        </w:rPr>
                      </w:pPr>
                      <w:r>
                        <w:rPr>
                          <w:rFonts w:ascii="Aptos" w:hAnsi="Aptos"/>
                          <w:b/>
                          <w:sz w:val="20"/>
                          <w:szCs w:val="28"/>
                        </w:rPr>
                        <w:t xml:space="preserve">Macmahon</w:t>
                      </w:r>
                    </w:p>
                    <w:p w14:paraId="09E02F3E"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Closed Work Order and Parts Reallocation, Storefront</w:t>
                      </w:r>
                    </w:p>
                    <w:p w14:paraId="7881089B" w14:textId="77777777" w:rsidR="001058BE" w:rsidRDefault="00400B88" w:rsidP="001058BE">
                      <w:pPr>
                        <w:pStyle w:val="Tabletext"/>
                        <w:jc w:val="both"/>
                        <w:rPr>
                          <w:rFonts w:ascii="Aptos" w:hAnsi="Aptos"/>
                          <w:i/>
                          <w:iCs/>
                          <w:sz w:val="20"/>
                          <w:szCs w:val="28"/>
                        </w:rPr>
                      </w:pPr>
                      <w:r>
                        <w:rPr>
                          <w:rFonts w:ascii="Aptos" w:hAnsi="Aptos"/>
                          <w:i/>
                          <w:iCs/>
                          <w:sz w:val="20"/>
                          <w:szCs w:val="28"/>
                        </w:rPr>
                        <w:t>November 2022 â€“ March 2024 â€“ Part time /Ad Hoc</w:t>
                      </w:r>
                    </w:p>
                    <w:p w14:paraId="09340D29" w14:textId="77777777" w:rsidR="00F4689E" w:rsidRPr="00F4689E" w:rsidRDefault="00F4689E" w:rsidP="001058BE">
                      <w:pPr>
                        <w:pStyle w:val="Tabletext"/>
                        <w:jc w:val="both"/>
                        <w:rPr>
                          <w:rFonts w:ascii="Aptos" w:hAnsi="Aptos"/>
                          <w:i/>
                          <w:iCs/>
                          <w:sz w:val="20"/>
                          <w:szCs w:val="28"/>
                        </w:rPr>
                      </w:pPr>
                    </w:p>
                    <w:p w14:paraId="2CE99245" w14:textId="77777777" w:rsidR="0062799C" w:rsidRPr="0062799C" w:rsidRDefault="0062799C" w:rsidP="0062799C">
                      <w:pPr>
                        <w:pStyle w:val="Tabletext"/>
                        <w:rPr>
                          <w:rFonts w:ascii="Aptos" w:hAnsi="Aptos"/>
                          <w:sz w:val="20"/>
                          <w:szCs w:val="28"/>
                        </w:rPr>
                      </w:pPr>
                      <w:r>
                        <w:rPr>
                          <w:rFonts w:ascii="Aptos" w:hAnsi="Aptos"/>
                          <w:sz w:val="20"/>
                          <w:szCs w:val="28"/>
                        </w:rPr>
                        <w:t xml:space="preserve">Using SAP to re-issue stock items back into the storefront that werenâ€™t fitted from maintenance orders. Also preparing work orders for fitters and maintenance crew to perform routine fixes.</w:t>
                      </w:r>
                    </w:p>
                    <w:p w14:paraId="179D39A2"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Associating parts with SAP ID so that they can be re-issued into stock.</w:t>
                      </w:r>
                    </w:p>
                    <w:p w14:paraId="05B8CA2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Collecting work orders and ordering parts to make service kits for the team.</w:t>
                      </w:r>
                    </w:p>
                    <w:p w14:paraId="1D300CE4"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Operating a stock take which involved reviewing item quantities and adjusting SAP as such.</w:t>
                      </w:r>
                    </w:p>
                    <w:p w14:paraId="576B4EAF"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Redistribution of hose stockpiles back into stock bins and disposing of out of date hoses to clear backlog.</w:t>
                      </w:r>
                    </w:p>
                    <w:p w14:paraId="4AB670D5" w14:textId="77777777" w:rsidR="00F4689E" w:rsidRPr="00F4689E" w:rsidRDefault="00F4689E" w:rsidP="001058BE">
                      <w:pPr>
                        <w:pStyle w:val="Tabletext"/>
                        <w:jc w:val="both"/>
                        <w:rPr>
                          <w:rFonts w:ascii="Aptos" w:hAnsi="Aptos"/>
                          <w:i/>
                          <w:iCs/>
                          <w:sz w:val="20"/>
                          <w:szCs w:val="28"/>
                        </w:rPr>
                      </w:pPr>
                    </w:p>
                    <w:p w14:paraId="54136C60" w14:textId="77777777" w:rsidR="008F5025" w:rsidRPr="001E41FC" w:rsidRDefault="002644D4" w:rsidP="008B139B">
                      <w:pPr>
                        <w:pStyle w:val="Heading2"/>
                        <w:spacing w:after="120"/>
                        <w:rPr>
                          <w:rFonts w:ascii="Aptos" w:hAnsi="Aptos"/>
                        </w:rPr>
                      </w:pPr>
                      <w:r>
                        <w:rPr>
                          <w:rFonts w:ascii="Aptos" w:hAnsi="Aptos"/>
                        </w:rPr>
                        <w:t>Prior Experience â€“ University of Western Australia</w:t>
                      </w:r>
                    </w:p>
                    <w:p w14:paraId="08318648" w14:textId="77777777" w:rsidR="001058BE" w:rsidRPr="00754C11" w:rsidRDefault="00837C45" w:rsidP="001058BE">
                      <w:pPr>
                        <w:pStyle w:val="Tabletext"/>
                        <w:jc w:val="both"/>
                        <w:rPr>
                          <w:rFonts w:ascii="Aptos" w:hAnsi="Aptos"/>
                          <w:b/>
                          <w:sz w:val="20"/>
                          <w:szCs w:val="28"/>
                        </w:rPr>
                      </w:pPr>
                      <w:r>
                        <w:rPr>
                          <w:rFonts w:ascii="Aptos" w:hAnsi="Aptos"/>
                          <w:b/>
                          <w:sz w:val="20"/>
                          <w:szCs w:val="28"/>
                        </w:rPr>
                        <w:t>University of Western Australia</w:t>
                      </w:r>
                    </w:p>
                    <w:p w14:paraId="6EF91EBE" w14:textId="77777777" w:rsidR="001058BE" w:rsidRPr="00754C11" w:rsidRDefault="001058BE" w:rsidP="001058BE">
                      <w:pPr>
                        <w:pStyle w:val="Tabletext"/>
                        <w:jc w:val="both"/>
                        <w:rPr>
                          <w:rFonts w:ascii="Aptos" w:hAnsi="Aptos"/>
                          <w:b/>
                          <w:i/>
                          <w:sz w:val="20"/>
                          <w:szCs w:val="28"/>
                        </w:rPr>
                      </w:pPr>
                      <w:r>
                        <w:rPr>
                          <w:rFonts w:ascii="Aptos" w:hAnsi="Aptos"/>
                          <w:b/>
                          <w:i/>
                          <w:sz w:val="20"/>
                          <w:szCs w:val="28"/>
                        </w:rPr>
                        <w:t>Chatbot UWA Web Design, Group Member</w:t>
                      </w:r>
                    </w:p>
                    <w:p w14:paraId="661D4DC4" w14:textId="77777777" w:rsidR="001058BE" w:rsidRDefault="00400B88" w:rsidP="001058BE">
                      <w:pPr>
                        <w:pStyle w:val="Tabletext"/>
                        <w:jc w:val="both"/>
                        <w:rPr>
                          <w:rFonts w:ascii="Aptos" w:hAnsi="Aptos"/>
                          <w:i/>
                          <w:iCs/>
                          <w:sz w:val="20"/>
                          <w:szCs w:val="28"/>
                        </w:rPr>
                      </w:pPr>
                      <w:r>
                        <w:rPr>
                          <w:rFonts w:ascii="Aptos" w:hAnsi="Aptos"/>
                          <w:i/>
                          <w:iCs/>
                          <w:sz w:val="20"/>
                          <w:szCs w:val="28"/>
                        </w:rPr>
                        <w:t>July 2023 â€“ November 2023</w:t>
                      </w:r>
                    </w:p>
                    <w:p w14:paraId="0D3D4407" w14:textId="77777777" w:rsidR="00F4689E" w:rsidRPr="00F4689E" w:rsidRDefault="00F4689E" w:rsidP="001058BE">
                      <w:pPr>
                        <w:pStyle w:val="Tabletext"/>
                        <w:jc w:val="both"/>
                        <w:rPr>
                          <w:rFonts w:ascii="Aptos" w:hAnsi="Aptos"/>
                          <w:i/>
                          <w:iCs/>
                          <w:sz w:val="20"/>
                          <w:szCs w:val="28"/>
                        </w:rPr>
                      </w:pPr>
                    </w:p>
                    <w:p w14:paraId="026782A2" w14:textId="77777777" w:rsidR="0062799C" w:rsidRPr="0062799C" w:rsidRDefault="0062799C" w:rsidP="0062799C">
                      <w:pPr>
                        <w:pStyle w:val="Tabletext"/>
                        <w:rPr>
                          <w:rFonts w:ascii="Aptos" w:hAnsi="Aptos"/>
                          <w:sz w:val="20"/>
                          <w:szCs w:val="28"/>
                        </w:rPr>
                      </w:pPr>
                      <w:r>
                        <w:rPr>
                          <w:rFonts w:ascii="Aptos" w:hAnsi="Aptos"/>
                          <w:sz w:val="20"/>
                          <w:szCs w:val="28"/>
                        </w:rPr>
                        <w:t>Create a UWA questionnaire inspired chatbot that uses the ChatGPT algorithm to answer students questions from a webpage.</w:t>
                      </w:r>
                    </w:p>
                    <w:p w14:paraId="580B3C45"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HTML and CSS design by first building a framework with HTML and then adding colour and design with CSS.</w:t>
                      </w:r>
                    </w:p>
                    <w:p w14:paraId="4213FE7B"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JavaScript actioning which involved strategically adding buttons and capability to the page such as saving user details, passwords and navigation.</w:t>
                      </w:r>
                    </w:p>
                    <w:p w14:paraId="1416963E"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Python AI training was used to create a link between the AI from Amazon cloud servers and the various documents stored in the UWA questionnaire database. A trial and error system was used to bring the AI to ~95% accuracy.</w:t>
                      </w:r>
                    </w:p>
                    <w:p w14:paraId="418E8F08" w14:textId="77777777" w:rsidR="00400B88" w:rsidRPr="00754C11" w:rsidRDefault="00400B88" w:rsidP="00400B88">
                      <w:pPr>
                        <w:pStyle w:val="Tabletext"/>
                        <w:numPr>
                          <w:ilvl w:val="0"/>
                          <w:numId w:val="6"/>
                        </w:numPr>
                        <w:jc w:val="both"/>
                        <w:rPr>
                          <w:rFonts w:ascii="Aptos" w:hAnsi="Aptos"/>
                          <w:color w:val="7030A0"/>
                          <w:sz w:val="20"/>
                          <w:szCs w:val="28"/>
                        </w:rPr>
                      </w:pPr>
                      <w:r>
                        <w:rPr>
                          <w:rFonts w:ascii="Aptos" w:hAnsi="Aptos"/>
                          <w:sz w:val="20"/>
                          <w:szCs w:val="28"/>
                        </w:rPr>
                        <w:t>Final Presentation was made and the product was presented to the UWA Software Engineering board which resulted in an overall positive reaction, and 90% overall project mark.</w:t>
                      </w:r>
                    </w:p>
                    <w:p w14:paraId="1511FCD3" w14:textId="77777777" w:rsidR="00F4689E" w:rsidRPr="00F4689E" w:rsidRDefault="00F4689E" w:rsidP="001058BE">
                      <w:pPr>
                        <w:pStyle w:val="Tabletext"/>
                        <w:jc w:val="both"/>
                        <w:rPr>
                          <w:rFonts w:ascii="Aptos" w:hAnsi="Aptos"/>
                          <w:i/>
                          <w:iCs/>
                          <w:sz w:val="20"/>
                          <w:szCs w:val="28"/>
                        </w:rPr>
                      </w:pPr>
                    </w:p>
                  </w:txbxContent>
                </v:textbox>
                <w10:wrap type="square" anchorx="page" anchory="page"/>
                <w10:anchorlock/>
              </v:shape>
            </w:pict>
          </mc:Fallback>
        </mc:AlternateContent>
      </w:r>
      <w:r>
        <w:rPr>
          <w:noProof/>
        </w:rPr>
        <mc:AlternateContent>
          <mc:Choice Requires="wps">
            <w:drawing>
              <wp:anchor distT="0" distB="0" distL="114300" distR="114300" simplePos="0" relativeHeight="251658259" behindDoc="1" locked="0" layoutInCell="1" allowOverlap="1" wp14:anchorId="4A331D35" wp14:editId="01F65EF3">
                <wp:simplePos x="0" y="0"/>
                <wp:positionH relativeFrom="page">
                  <wp:posOffset>0</wp:posOffset>
                </wp:positionH>
                <wp:positionV relativeFrom="page">
                  <wp:posOffset>0</wp:posOffset>
                </wp:positionV>
                <wp:extent cx="2133600" cy="10179050"/>
                <wp:effectExtent l="0" t="0" r="0" b="0"/>
                <wp:wrapNone/>
                <wp:docPr id="288570826" name="Rectangle 1"/>
                <wp:cNvGraphicFramePr/>
                <a:graphic xmlns:a="http://schemas.openxmlformats.org/drawingml/2006/main">
                  <a:graphicData uri="http://schemas.microsoft.com/office/word/2010/wordprocessingShape">
                    <wps:wsp>
                      <wps:cNvSpPr/>
                      <wps:spPr>
                        <a:xfrm>
                          <a:off x="0" y="0"/>
                          <a:ext cx="2133600" cy="10179050"/>
                        </a:xfrm>
                        <a:prstGeom prst="rect">
                          <a:avLst/>
                        </a:prstGeom>
                        <a:solidFill>
                          <a:srgbClr val="F2EF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2493A" id="Rectangle 1" o:spid="_x0000_s1026" style="position:absolute;margin-left:0;margin-top:0;width:168pt;height:801.5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" fillcolor="#f2efea" stroked="f" strokeweight="1pt">
                <w10:wrap anchorx="page"/>
              </v:rect>
            </w:pict>
          </mc:Fallback>
        </mc:AlternateContent>
      </w:r>
    </w:p>
    <w:sectPr w:rsidR="00640C40" w:rsidSect="00B83FE8">
      <w:pgSz w:w="12240" w:h="15840" w:code="1"/>
      <w:pgMar w:top="36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skerville Old Face">
    <w:panose1 w:val="02020602080505020303"/>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BA0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F584A"/>
    <w:multiLevelType w:val="hybridMultilevel"/>
    <w:tmpl w:val="8BACBE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AA08B2"/>
    <w:multiLevelType w:val="hybridMultilevel"/>
    <w:tmpl w:val="6C0228CE"/>
    <w:lvl w:ilvl="0" w:tplc="0C090001">
      <w:start w:val="1"/>
      <w:numFmt w:val="bullet"/>
      <w:lvlText w:val=""/>
      <w:lvlJc w:val="left"/>
      <w:pPr>
        <w:ind w:left="360" w:hanging="360"/>
      </w:pPr>
      <w:rPr>
        <w:rFonts w:ascii="Symbol" w:hAnsi="Symbol" w:hint="default"/>
        <w:b/>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23A40A4D"/>
    <w:multiLevelType w:val="hybridMultilevel"/>
    <w:tmpl w:val="F6B2C83C"/>
    <w:lvl w:ilvl="0" w:tplc="1F8CB3D4">
      <w:start w:val="1"/>
      <w:numFmt w:val="bullet"/>
      <w:pStyle w:val="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A35AA6"/>
    <w:multiLevelType w:val="hybridMultilevel"/>
    <w:tmpl w:val="9EFCCD60"/>
    <w:lvl w:ilvl="0" w:tplc="4B427742">
      <w:start w:val="2010"/>
      <w:numFmt w:val="bullet"/>
      <w:lvlText w:val="-"/>
      <w:lvlJc w:val="left"/>
      <w:pPr>
        <w:ind w:left="720" w:hanging="360"/>
      </w:pPr>
      <w:rPr>
        <w:rFonts w:ascii="Aptos" w:eastAsiaTheme="minorHAnsi" w:hAnsi="Apto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843511"/>
    <w:multiLevelType w:val="hybridMultilevel"/>
    <w:tmpl w:val="6E80951C"/>
    <w:lvl w:ilvl="0" w:tplc="A628E9F2">
      <w:numFmt w:val="bullet"/>
      <w:lvlText w:val="-"/>
      <w:lvlJc w:val="left"/>
      <w:pPr>
        <w:ind w:left="720" w:hanging="360"/>
      </w:pPr>
      <w:rPr>
        <w:rFonts w:ascii="Aptos" w:eastAsiaTheme="minorHAnsi" w:hAnsi="Aptos" w:cs="Arial"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A10767"/>
    <w:multiLevelType w:val="hybridMultilevel"/>
    <w:tmpl w:val="78F265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FF046B"/>
    <w:multiLevelType w:val="hybridMultilevel"/>
    <w:tmpl w:val="432C7B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03A2EBE"/>
    <w:multiLevelType w:val="hybridMultilevel"/>
    <w:tmpl w:val="B8B8E3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71923A7F"/>
    <w:multiLevelType w:val="hybridMultilevel"/>
    <w:tmpl w:val="418CFAE2"/>
    <w:lvl w:ilvl="0" w:tplc="3E1C2114">
      <w:numFmt w:val="bullet"/>
      <w:lvlText w:val="•"/>
      <w:lvlJc w:val="left"/>
      <w:pPr>
        <w:ind w:left="360" w:hanging="360"/>
      </w:pPr>
      <w:rPr>
        <w:rFonts w:ascii="Verdana" w:eastAsia="Verdana" w:hAnsi="Verdana" w:cs="Times New Roman"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526676873">
    <w:abstractNumId w:val="2"/>
  </w:num>
  <w:num w:numId="2" w16cid:durableId="670986745">
    <w:abstractNumId w:val="6"/>
  </w:num>
  <w:num w:numId="3" w16cid:durableId="1470242718">
    <w:abstractNumId w:val="9"/>
  </w:num>
  <w:num w:numId="4" w16cid:durableId="1548488855">
    <w:abstractNumId w:val="0"/>
  </w:num>
  <w:num w:numId="5" w16cid:durableId="858742393">
    <w:abstractNumId w:val="4"/>
  </w:num>
  <w:num w:numId="6" w16cid:durableId="1407386616">
    <w:abstractNumId w:val="12"/>
  </w:num>
  <w:num w:numId="7" w16cid:durableId="954868033">
    <w:abstractNumId w:val="1"/>
  </w:num>
  <w:num w:numId="8" w16cid:durableId="96143628">
    <w:abstractNumId w:val="7"/>
  </w:num>
  <w:num w:numId="9" w16cid:durableId="1453549812">
    <w:abstractNumId w:val="3"/>
  </w:num>
  <w:num w:numId="10" w16cid:durableId="108403191">
    <w:abstractNumId w:val="8"/>
  </w:num>
  <w:num w:numId="11" w16cid:durableId="1148210036">
    <w:abstractNumId w:val="11"/>
  </w:num>
  <w:num w:numId="12" w16cid:durableId="81609111">
    <w:abstractNumId w:val="10"/>
  </w:num>
  <w:num w:numId="13" w16cid:durableId="238712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CE"/>
    <w:rsid w:val="000015E7"/>
    <w:rsid w:val="00013B41"/>
    <w:rsid w:val="000429E8"/>
    <w:rsid w:val="00046B5F"/>
    <w:rsid w:val="0005061E"/>
    <w:rsid w:val="000543D2"/>
    <w:rsid w:val="0008190F"/>
    <w:rsid w:val="000942D0"/>
    <w:rsid w:val="000C1DBA"/>
    <w:rsid w:val="000C411E"/>
    <w:rsid w:val="000E6F71"/>
    <w:rsid w:val="000F3CD7"/>
    <w:rsid w:val="000F7EBE"/>
    <w:rsid w:val="00100B74"/>
    <w:rsid w:val="001058BE"/>
    <w:rsid w:val="00137470"/>
    <w:rsid w:val="00137B9B"/>
    <w:rsid w:val="00151855"/>
    <w:rsid w:val="00185E89"/>
    <w:rsid w:val="00196147"/>
    <w:rsid w:val="001B4886"/>
    <w:rsid w:val="001C2457"/>
    <w:rsid w:val="001C7009"/>
    <w:rsid w:val="001E2BAB"/>
    <w:rsid w:val="001E41FC"/>
    <w:rsid w:val="001E5690"/>
    <w:rsid w:val="0021154B"/>
    <w:rsid w:val="00231652"/>
    <w:rsid w:val="002374AE"/>
    <w:rsid w:val="00257458"/>
    <w:rsid w:val="0026074D"/>
    <w:rsid w:val="002644D4"/>
    <w:rsid w:val="00282402"/>
    <w:rsid w:val="00285F35"/>
    <w:rsid w:val="002A55AD"/>
    <w:rsid w:val="002C3D70"/>
    <w:rsid w:val="002C7C29"/>
    <w:rsid w:val="002D7394"/>
    <w:rsid w:val="002F240C"/>
    <w:rsid w:val="0032226E"/>
    <w:rsid w:val="0036014C"/>
    <w:rsid w:val="00375D6F"/>
    <w:rsid w:val="00383350"/>
    <w:rsid w:val="003A0A68"/>
    <w:rsid w:val="003E0FB4"/>
    <w:rsid w:val="00400B88"/>
    <w:rsid w:val="00406E7F"/>
    <w:rsid w:val="00411302"/>
    <w:rsid w:val="00416CAD"/>
    <w:rsid w:val="00417329"/>
    <w:rsid w:val="0042158C"/>
    <w:rsid w:val="004261DC"/>
    <w:rsid w:val="0042625C"/>
    <w:rsid w:val="00444F90"/>
    <w:rsid w:val="004455C8"/>
    <w:rsid w:val="004507EA"/>
    <w:rsid w:val="00451976"/>
    <w:rsid w:val="00453D74"/>
    <w:rsid w:val="00454052"/>
    <w:rsid w:val="0046288F"/>
    <w:rsid w:val="00475B42"/>
    <w:rsid w:val="004809FF"/>
    <w:rsid w:val="004959B0"/>
    <w:rsid w:val="004A603C"/>
    <w:rsid w:val="004B79F8"/>
    <w:rsid w:val="004F1B78"/>
    <w:rsid w:val="00502E51"/>
    <w:rsid w:val="005202CA"/>
    <w:rsid w:val="00576D30"/>
    <w:rsid w:val="005933EA"/>
    <w:rsid w:val="005C242D"/>
    <w:rsid w:val="005C5706"/>
    <w:rsid w:val="005E124B"/>
    <w:rsid w:val="005E5CA3"/>
    <w:rsid w:val="00614F16"/>
    <w:rsid w:val="0062799C"/>
    <w:rsid w:val="00631314"/>
    <w:rsid w:val="00637F90"/>
    <w:rsid w:val="006404EC"/>
    <w:rsid w:val="00640C40"/>
    <w:rsid w:val="00645ACA"/>
    <w:rsid w:val="0066025D"/>
    <w:rsid w:val="00663E12"/>
    <w:rsid w:val="00671CB2"/>
    <w:rsid w:val="0068408C"/>
    <w:rsid w:val="00685076"/>
    <w:rsid w:val="00685DCE"/>
    <w:rsid w:val="00687E22"/>
    <w:rsid w:val="00692CEC"/>
    <w:rsid w:val="006F609F"/>
    <w:rsid w:val="00700D95"/>
    <w:rsid w:val="00714F9A"/>
    <w:rsid w:val="00720156"/>
    <w:rsid w:val="00722B5F"/>
    <w:rsid w:val="0073059E"/>
    <w:rsid w:val="00733701"/>
    <w:rsid w:val="00754C11"/>
    <w:rsid w:val="00776279"/>
    <w:rsid w:val="00793821"/>
    <w:rsid w:val="007A6E81"/>
    <w:rsid w:val="007C06D7"/>
    <w:rsid w:val="007E112A"/>
    <w:rsid w:val="0080594C"/>
    <w:rsid w:val="008112C7"/>
    <w:rsid w:val="00820105"/>
    <w:rsid w:val="008350DD"/>
    <w:rsid w:val="00837C45"/>
    <w:rsid w:val="00847619"/>
    <w:rsid w:val="00850034"/>
    <w:rsid w:val="00851932"/>
    <w:rsid w:val="00862B65"/>
    <w:rsid w:val="00864853"/>
    <w:rsid w:val="00872C1A"/>
    <w:rsid w:val="00882C99"/>
    <w:rsid w:val="008963A4"/>
    <w:rsid w:val="008B139B"/>
    <w:rsid w:val="008B40B4"/>
    <w:rsid w:val="008C57C3"/>
    <w:rsid w:val="008D738D"/>
    <w:rsid w:val="008E16DC"/>
    <w:rsid w:val="008F5025"/>
    <w:rsid w:val="008F54D0"/>
    <w:rsid w:val="00930B81"/>
    <w:rsid w:val="00937B53"/>
    <w:rsid w:val="00944C7F"/>
    <w:rsid w:val="0095168F"/>
    <w:rsid w:val="00961DFD"/>
    <w:rsid w:val="009A3C4B"/>
    <w:rsid w:val="009B5E94"/>
    <w:rsid w:val="009C05D1"/>
    <w:rsid w:val="009C6121"/>
    <w:rsid w:val="009D68F5"/>
    <w:rsid w:val="009E1FE6"/>
    <w:rsid w:val="00A15469"/>
    <w:rsid w:val="00A172A7"/>
    <w:rsid w:val="00A719B0"/>
    <w:rsid w:val="00A80FB5"/>
    <w:rsid w:val="00A8582A"/>
    <w:rsid w:val="00AA077D"/>
    <w:rsid w:val="00AE06F1"/>
    <w:rsid w:val="00AF7CA2"/>
    <w:rsid w:val="00B10275"/>
    <w:rsid w:val="00B15D96"/>
    <w:rsid w:val="00B23EBB"/>
    <w:rsid w:val="00B565E8"/>
    <w:rsid w:val="00B64CAA"/>
    <w:rsid w:val="00B77DE8"/>
    <w:rsid w:val="00B817AB"/>
    <w:rsid w:val="00B81D38"/>
    <w:rsid w:val="00B83FE8"/>
    <w:rsid w:val="00B97DB1"/>
    <w:rsid w:val="00BA062E"/>
    <w:rsid w:val="00BB06B2"/>
    <w:rsid w:val="00BC32F1"/>
    <w:rsid w:val="00BD5323"/>
    <w:rsid w:val="00C0042C"/>
    <w:rsid w:val="00C03558"/>
    <w:rsid w:val="00C1461A"/>
    <w:rsid w:val="00C64947"/>
    <w:rsid w:val="00C649E5"/>
    <w:rsid w:val="00C70E81"/>
    <w:rsid w:val="00C8491A"/>
    <w:rsid w:val="00CA0922"/>
    <w:rsid w:val="00CA3046"/>
    <w:rsid w:val="00CB2524"/>
    <w:rsid w:val="00CC1C16"/>
    <w:rsid w:val="00CC3681"/>
    <w:rsid w:val="00CC42B0"/>
    <w:rsid w:val="00CE342F"/>
    <w:rsid w:val="00CF1D3D"/>
    <w:rsid w:val="00CF7D78"/>
    <w:rsid w:val="00CF7F25"/>
    <w:rsid w:val="00D07BC6"/>
    <w:rsid w:val="00D408AC"/>
    <w:rsid w:val="00D4324E"/>
    <w:rsid w:val="00D543DA"/>
    <w:rsid w:val="00D55A5C"/>
    <w:rsid w:val="00D77AE6"/>
    <w:rsid w:val="00D80AA3"/>
    <w:rsid w:val="00D920AB"/>
    <w:rsid w:val="00DA3717"/>
    <w:rsid w:val="00DC50ED"/>
    <w:rsid w:val="00DD4FC1"/>
    <w:rsid w:val="00E12E68"/>
    <w:rsid w:val="00E14BF0"/>
    <w:rsid w:val="00E41601"/>
    <w:rsid w:val="00E67DB7"/>
    <w:rsid w:val="00E724A0"/>
    <w:rsid w:val="00EB40FD"/>
    <w:rsid w:val="00EB7B9D"/>
    <w:rsid w:val="00EC5D3E"/>
    <w:rsid w:val="00EE22B8"/>
    <w:rsid w:val="00EE325F"/>
    <w:rsid w:val="00F100AF"/>
    <w:rsid w:val="00F16E9A"/>
    <w:rsid w:val="00F1738C"/>
    <w:rsid w:val="00F26C67"/>
    <w:rsid w:val="00F32271"/>
    <w:rsid w:val="00F35397"/>
    <w:rsid w:val="00F4689E"/>
    <w:rsid w:val="00F54E98"/>
    <w:rsid w:val="00FA2024"/>
    <w:rsid w:val="00FB1D65"/>
    <w:rsid w:val="00FB47A9"/>
    <w:rsid w:val="00FB6A07"/>
    <w:rsid w:val="00FD11F7"/>
    <w:rsid w:val="00FE2F25"/>
    <w:rsid w:val="00FF6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4E62"/>
  <w15:chartTrackingRefBased/>
  <w15:docId w15:val="{9300225A-8324-45CF-B024-684D31FA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862B65"/>
    <w:pPr>
      <w:spacing w:after="0" w:line="240" w:lineRule="auto"/>
      <w:jc w:val="both"/>
    </w:pPr>
    <w:rPr>
      <w:rFonts w:cs="Arial"/>
      <w:color w:val="747474" w:themeColor="background2" w:themeShade="80"/>
      <w:position w:val="9"/>
      <w:szCs w:val="23"/>
      <w:lang w:val="en-US"/>
    </w:rPr>
  </w:style>
  <w:style w:type="paragraph" w:styleId="Heading1">
    <w:name w:val="heading 1"/>
    <w:basedOn w:val="Normal"/>
    <w:next w:val="Normal"/>
    <w:link w:val="Heading1Char"/>
    <w:uiPriority w:val="9"/>
    <w:qFormat/>
    <w:rsid w:val="001E2BAB"/>
    <w:pPr>
      <w:spacing w:after="240"/>
      <w:jc w:val="left"/>
      <w:outlineLvl w:val="0"/>
    </w:pPr>
    <w:rPr>
      <w:b/>
      <w:caps/>
      <w:color w:val="7F6146" w:themeColor="accent2"/>
      <w:spacing w:val="20"/>
      <w:kern w:val="48"/>
      <w:position w:val="0"/>
      <w:sz w:val="26"/>
      <w:szCs w:val="26"/>
    </w:rPr>
  </w:style>
  <w:style w:type="paragraph" w:styleId="Heading2">
    <w:name w:val="heading 2"/>
    <w:basedOn w:val="Normal"/>
    <w:next w:val="Normal"/>
    <w:link w:val="Heading2Char"/>
    <w:uiPriority w:val="9"/>
    <w:qFormat/>
    <w:rsid w:val="001E2BAB"/>
    <w:pPr>
      <w:outlineLvl w:val="1"/>
    </w:pPr>
    <w:rPr>
      <w:b/>
      <w:bCs/>
      <w:sz w:val="24"/>
      <w:szCs w:val="24"/>
    </w:rPr>
  </w:style>
  <w:style w:type="paragraph" w:styleId="Heading3">
    <w:name w:val="heading 3"/>
    <w:basedOn w:val="Normal"/>
    <w:next w:val="Normal"/>
    <w:link w:val="Heading3Char"/>
    <w:uiPriority w:val="9"/>
    <w:qFormat/>
    <w:rsid w:val="001E2BAB"/>
    <w:pPr>
      <w:spacing w:after="8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7A6E81"/>
    <w:pPr>
      <w:ind w:left="720"/>
      <w:contextualSpacing/>
    </w:pPr>
  </w:style>
  <w:style w:type="paragraph" w:styleId="Title">
    <w:name w:val="Title"/>
    <w:basedOn w:val="Normal"/>
    <w:next w:val="Normal"/>
    <w:link w:val="TitleChar"/>
    <w:uiPriority w:val="10"/>
    <w:qFormat/>
    <w:rsid w:val="00B83FE8"/>
    <w:pPr>
      <w:ind w:left="3690"/>
      <w:jc w:val="left"/>
    </w:pPr>
    <w:rPr>
      <w:rFonts w:asciiTheme="majorHAnsi" w:hAnsiTheme="majorHAnsi" w:cs="Open Sans"/>
      <w:b/>
      <w:caps/>
      <w:color w:val="595959" w:themeColor="text1" w:themeTint="A6"/>
      <w:spacing w:val="40"/>
      <w:kern w:val="200"/>
      <w:position w:val="0"/>
      <w:sz w:val="60"/>
      <w:szCs w:val="60"/>
      <w14:numSpacing w14:val="proportional"/>
    </w:rPr>
  </w:style>
  <w:style w:type="character" w:customStyle="1" w:styleId="TitleChar">
    <w:name w:val="Title Char"/>
    <w:basedOn w:val="DefaultParagraphFont"/>
    <w:link w:val="Title"/>
    <w:uiPriority w:val="10"/>
    <w:rsid w:val="00B83FE8"/>
    <w:rPr>
      <w:rFonts w:asciiTheme="majorHAnsi" w:hAnsiTheme="majorHAnsi" w:cs="Open Sans"/>
      <w:b/>
      <w:caps/>
      <w:color w:val="595959" w:themeColor="text1" w:themeTint="A6"/>
      <w:spacing w:val="40"/>
      <w:kern w:val="200"/>
      <w:sz w:val="60"/>
      <w:szCs w:val="60"/>
      <w:lang w:val="en-GB"/>
      <w14:numSpacing w14:val="proportional"/>
    </w:rPr>
  </w:style>
  <w:style w:type="paragraph" w:customStyle="1" w:styleId="Title2">
    <w:name w:val="Title 2"/>
    <w:basedOn w:val="Normal"/>
    <w:qFormat/>
    <w:rsid w:val="00B83FE8"/>
    <w:pPr>
      <w:ind w:left="3690"/>
      <w:jc w:val="left"/>
    </w:pPr>
    <w:rPr>
      <w:rFonts w:asciiTheme="majorHAnsi" w:hAnsiTheme="majorHAnsi" w:cs="Open Sans"/>
      <w:b/>
      <w:caps/>
      <w:color w:val="7F6146" w:themeColor="accent2"/>
      <w:spacing w:val="40"/>
      <w:kern w:val="200"/>
      <w:position w:val="0"/>
      <w:sz w:val="60"/>
      <w:szCs w:val="60"/>
      <w14:numSpacing w14:val="proportional"/>
    </w:rPr>
  </w:style>
  <w:style w:type="paragraph" w:styleId="Subtitle">
    <w:name w:val="Subtitle"/>
    <w:basedOn w:val="Normal"/>
    <w:next w:val="Normal"/>
    <w:link w:val="SubtitleChar"/>
    <w:uiPriority w:val="11"/>
    <w:qFormat/>
    <w:rsid w:val="00B83FE8"/>
    <w:pPr>
      <w:spacing w:before="240" w:after="160"/>
      <w:ind w:left="3690"/>
      <w:jc w:val="left"/>
    </w:pPr>
    <w:rPr>
      <w:caps/>
      <w:color w:val="3A3A3A" w:themeColor="background2" w:themeShade="40"/>
      <w:spacing w:val="80"/>
      <w:kern w:val="144"/>
      <w:position w:val="0"/>
      <w:sz w:val="24"/>
      <w:szCs w:val="24"/>
    </w:rPr>
  </w:style>
  <w:style w:type="character" w:customStyle="1" w:styleId="SubtitleChar">
    <w:name w:val="Subtitle Char"/>
    <w:basedOn w:val="DefaultParagraphFont"/>
    <w:link w:val="Subtitle"/>
    <w:uiPriority w:val="11"/>
    <w:rsid w:val="00B83FE8"/>
    <w:rPr>
      <w:rFonts w:cs="Arial"/>
      <w:caps/>
      <w:color w:val="3A3A3A" w:themeColor="background2" w:themeShade="40"/>
      <w:spacing w:val="80"/>
      <w:kern w:val="144"/>
      <w:sz w:val="24"/>
      <w:szCs w:val="24"/>
      <w:lang w:val="en-GB"/>
    </w:rPr>
  </w:style>
  <w:style w:type="paragraph" w:customStyle="1" w:styleId="ContactInfo">
    <w:name w:val="Contact Info"/>
    <w:basedOn w:val="Normal"/>
    <w:qFormat/>
    <w:rsid w:val="00862B65"/>
    <w:pPr>
      <w:spacing w:line="420" w:lineRule="auto"/>
    </w:pPr>
  </w:style>
  <w:style w:type="character" w:customStyle="1" w:styleId="Heading1Char">
    <w:name w:val="Heading 1 Char"/>
    <w:basedOn w:val="DefaultParagraphFont"/>
    <w:link w:val="Heading1"/>
    <w:uiPriority w:val="9"/>
    <w:rsid w:val="001E2BAB"/>
    <w:rPr>
      <w:rFonts w:cs="Arial"/>
      <w:b/>
      <w:caps/>
      <w:color w:val="7F6146" w:themeColor="accent2"/>
      <w:spacing w:val="20"/>
      <w:kern w:val="48"/>
      <w:sz w:val="26"/>
      <w:szCs w:val="26"/>
      <w:lang w:val="en-US"/>
    </w:rPr>
  </w:style>
  <w:style w:type="character" w:customStyle="1" w:styleId="Heading2Char">
    <w:name w:val="Heading 2 Char"/>
    <w:basedOn w:val="DefaultParagraphFont"/>
    <w:link w:val="Heading2"/>
    <w:uiPriority w:val="9"/>
    <w:rsid w:val="001E2BAB"/>
    <w:rPr>
      <w:rFonts w:cs="Arial"/>
      <w:b/>
      <w:bCs/>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1E2BAB"/>
    <w:rPr>
      <w:rFonts w:cs="Arial"/>
      <w:color w:val="747474" w:themeColor="background2" w:themeShade="80"/>
      <w:position w:val="9"/>
      <w:szCs w:val="23"/>
      <w:lang w:val="en-US"/>
    </w:rPr>
  </w:style>
  <w:style w:type="paragraph" w:styleId="ListBullet">
    <w:name w:val="List Bullet"/>
    <w:basedOn w:val="Normal"/>
    <w:uiPriority w:val="99"/>
    <w:rsid w:val="001E2BAB"/>
    <w:pPr>
      <w:numPr>
        <w:numId w:val="4"/>
      </w:numPr>
      <w:ind w:left="720"/>
      <w:contextualSpacing/>
    </w:pPr>
  </w:style>
  <w:style w:type="character" w:styleId="Emphasis">
    <w:name w:val="Emphasis"/>
    <w:basedOn w:val="DefaultParagraphFont"/>
    <w:uiPriority w:val="20"/>
    <w:qFormat/>
    <w:rsid w:val="001E2BAB"/>
    <w:rPr>
      <w:b/>
      <w:i w:val="0"/>
      <w:iCs/>
    </w:rPr>
  </w:style>
  <w:style w:type="paragraph" w:customStyle="1" w:styleId="Normalleftpanel">
    <w:name w:val="Normal left panel"/>
    <w:basedOn w:val="Normal"/>
    <w:qFormat/>
    <w:rsid w:val="002C7C29"/>
    <w:rPr>
      <w:position w:val="0"/>
    </w:rPr>
  </w:style>
  <w:style w:type="paragraph" w:styleId="List">
    <w:name w:val="List"/>
    <w:basedOn w:val="ListParagraph"/>
    <w:uiPriority w:val="99"/>
    <w:rsid w:val="002C7C29"/>
    <w:pPr>
      <w:numPr>
        <w:numId w:val="5"/>
      </w:numPr>
      <w:ind w:left="360"/>
    </w:pPr>
    <w:rPr>
      <w:position w:val="0"/>
    </w:rPr>
  </w:style>
  <w:style w:type="paragraph" w:customStyle="1" w:styleId="Tabletext">
    <w:name w:val="Table text"/>
    <w:basedOn w:val="Normal"/>
    <w:qFormat/>
    <w:rsid w:val="00454052"/>
    <w:pPr>
      <w:spacing w:line="200" w:lineRule="atLeast"/>
      <w:jc w:val="left"/>
    </w:pPr>
    <w:rPr>
      <w:rFonts w:ascii="Verdana" w:eastAsia="Verdana" w:hAnsi="Verdana" w:cs="Times New Roman"/>
      <w:color w:val="auto"/>
      <w:position w:val="0"/>
      <w:sz w:val="17"/>
      <w:szCs w:val="22"/>
    </w:rPr>
  </w:style>
  <w:style w:type="character" w:styleId="Hyperlink">
    <w:name w:val="Hyperlink"/>
    <w:basedOn w:val="DefaultParagraphFont"/>
    <w:uiPriority w:val="99"/>
    <w:unhideWhenUsed/>
    <w:rsid w:val="0005061E"/>
    <w:rPr>
      <w:color w:val="467886" w:themeColor="hyperlink"/>
      <w:u w:val="single"/>
    </w:rPr>
  </w:style>
  <w:style w:type="character" w:styleId="UnresolvedMention">
    <w:name w:val="Unresolved Mention"/>
    <w:basedOn w:val="DefaultParagraphFont"/>
    <w:uiPriority w:val="99"/>
    <w:semiHidden/>
    <w:unhideWhenUsed/>
    <w:rsid w:val="00050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linkedin.com/in/murraylewinengdata/"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www.linkedin.com/in/murraylewinengdata/"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svg"/><Relationship Id="rId2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ewin\AppData\Roaming\Microsoft\Templates\Bold%20operations%20manager%20resume.dotx" TargetMode="External"/></Relationships>
</file>

<file path=word/theme/theme1.xml><?xml version="1.0" encoding="utf-8"?>
<a:theme xmlns:a="http://schemas.openxmlformats.org/drawingml/2006/main" name="Office Theme">
  <a:themeElements>
    <a:clrScheme name="4201619">
      <a:dk1>
        <a:srgbClr val="000000"/>
      </a:dk1>
      <a:lt1>
        <a:srgbClr val="FFFFFF"/>
      </a:lt1>
      <a:dk2>
        <a:srgbClr val="0E2841"/>
      </a:dk2>
      <a:lt2>
        <a:srgbClr val="E8E8E8"/>
      </a:lt2>
      <a:accent1>
        <a:srgbClr val="595959"/>
      </a:accent1>
      <a:accent2>
        <a:srgbClr val="7F6146"/>
      </a:accent2>
      <a:accent3>
        <a:srgbClr val="F2EFEA"/>
      </a:accent3>
      <a:accent4>
        <a:srgbClr val="F0CA9A"/>
      </a:accent4>
      <a:accent5>
        <a:srgbClr val="136BA0"/>
      </a:accent5>
      <a:accent6>
        <a:srgbClr val="B38F42"/>
      </a:accent6>
      <a:hlink>
        <a:srgbClr val="467886"/>
      </a:hlink>
      <a:folHlink>
        <a:srgbClr val="96607D"/>
      </a:folHlink>
    </a:clrScheme>
    <a:fontScheme name="Custom 8">
      <a:majorFont>
        <a:latin typeface="Baskerville Old Face"/>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1A2AA-C2C2-45EF-9CEB-115274F5DFE8}">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F8699671-72DE-4DE8-9995-CB14096EB6BE}">
  <ds:schemaRefs>
    <ds:schemaRef ds:uri="http://schemas.microsoft.com/sharepoint/v3/contenttype/forms"/>
  </ds:schemaRefs>
</ds:datastoreItem>
</file>

<file path=customXml/itemProps3.xml><?xml version="1.0" encoding="utf-8"?>
<ds:datastoreItem xmlns:ds="http://schemas.openxmlformats.org/officeDocument/2006/customXml" ds:itemID="{A561FEBE-91A1-4154-B6E6-5DDE76467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809C35-722C-423A-8C94-619EC051D659}">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Privileged" siteId="{36da45f1-dd2c-4d1f-af13-5abe46b99921}" removed="0"/>
</clbl:labelList>
</file>

<file path=docProps/app.xml><?xml version="1.0" encoding="utf-8"?>
<Properties xmlns="http://schemas.openxmlformats.org/officeDocument/2006/extended-properties" xmlns:vt="http://schemas.openxmlformats.org/officeDocument/2006/docPropsVTypes">
  <Template>Bold operations manager resume</Template>
  <TotalTime>1708</TotalTime>
  <Pages>3</Pages>
  <Words>8</Words>
  <Characters>51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Lewin, Murray</dc:creator>
  <cp:keywords/>
  <dc:description/>
  <cp:lastModifiedBy>Murray Lewin</cp:lastModifiedBy>
  <cp:revision>99</cp:revision>
  <cp:lastPrinted>2025-08-29T03:49:00Z</cp:lastPrinted>
  <dcterms:created xsi:type="dcterms:W3CDTF">2025-08-26T02:47:00Z</dcterms:created>
  <dcterms:modified xsi:type="dcterms:W3CDTF">2026-09-19T02:26:00Z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5357300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